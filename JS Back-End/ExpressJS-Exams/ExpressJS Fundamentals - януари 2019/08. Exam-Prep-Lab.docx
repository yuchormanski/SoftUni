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3E29" w:rsidRDefault="00A447C0" w:rsidP="00623E29">
      <w:pPr>
        <w:pStyle w:val="1"/>
        <w:jc w:val="center"/>
      </w:pPr>
      <w:r>
        <w:t>Express</w:t>
      </w:r>
      <w:r w:rsidR="00A918CA">
        <w:t xml:space="preserve">.js </w:t>
      </w:r>
      <w:r w:rsidR="00574447">
        <w:t>Exam</w:t>
      </w:r>
      <w:r w:rsidR="00152C1F">
        <w:t xml:space="preserve"> </w:t>
      </w:r>
      <w:r w:rsidR="002D75F4">
        <w:t xml:space="preserve">Preparation </w:t>
      </w:r>
      <w:r w:rsidR="00152C1F">
        <w:t xml:space="preserve">– </w:t>
      </w:r>
      <w:r w:rsidR="00636F66">
        <w:t>Messe</w:t>
      </w:r>
      <w:r w:rsidR="00674696">
        <w:t>nger</w:t>
      </w:r>
    </w:p>
    <w:p w:rsidR="0029486B" w:rsidRDefault="002D75F4" w:rsidP="002D75F4">
      <w:pPr>
        <w:pStyle w:val="2"/>
        <w:numPr>
          <w:ilvl w:val="0"/>
          <w:numId w:val="0"/>
        </w:numPr>
      </w:pPr>
      <w:r>
        <w:t>Overview</w:t>
      </w:r>
    </w:p>
    <w:p w:rsidR="00860B0F" w:rsidRDefault="002D75F4" w:rsidP="00404F93">
      <w:r>
        <w:t xml:space="preserve">Get familiar with the provided html. You have to create an application for chatting using express and handlebars. Run </w:t>
      </w:r>
      <w:proofErr w:type="spellStart"/>
      <w:r w:rsidRPr="002D75F4">
        <w:rPr>
          <w:rFonts w:ascii="Consolas" w:hAnsi="Consolas"/>
          <w:b/>
        </w:rPr>
        <w:t>npm</w:t>
      </w:r>
      <w:proofErr w:type="spellEnd"/>
      <w:r w:rsidRPr="002D75F4">
        <w:rPr>
          <w:rFonts w:ascii="Consolas" w:hAnsi="Consolas"/>
          <w:b/>
        </w:rPr>
        <w:t xml:space="preserve"> install</w:t>
      </w:r>
      <w:r>
        <w:t xml:space="preserve"> before you start.</w:t>
      </w:r>
    </w:p>
    <w:p w:rsidR="002D75F4" w:rsidRDefault="002D75F4" w:rsidP="00524877">
      <w:pPr>
        <w:pStyle w:val="2"/>
      </w:pPr>
      <w:r>
        <w:t>Models</w:t>
      </w:r>
    </w:p>
    <w:p w:rsidR="002D75F4" w:rsidRDefault="002D75F4" w:rsidP="002D75F4">
      <w:pPr>
        <w:pStyle w:val="3"/>
      </w:pPr>
      <w:r>
        <w:t>User</w:t>
      </w:r>
    </w:p>
    <w:p w:rsidR="002D75F4" w:rsidRDefault="002D75F4" w:rsidP="002D75F4">
      <w:r>
        <w:t>The user model should have the following:</w:t>
      </w:r>
    </w:p>
    <w:p w:rsidR="002D75F4" w:rsidRPr="002D75F4" w:rsidRDefault="002D75F4" w:rsidP="002D75F4">
      <w:pPr>
        <w:pStyle w:val="ac"/>
        <w:numPr>
          <w:ilvl w:val="0"/>
          <w:numId w:val="19"/>
        </w:numPr>
        <w:rPr>
          <w:b/>
        </w:rPr>
      </w:pPr>
      <w:r w:rsidRPr="002D75F4">
        <w:rPr>
          <w:b/>
        </w:rPr>
        <w:t>Username –</w:t>
      </w:r>
      <w:r>
        <w:rPr>
          <w:b/>
        </w:rPr>
        <w:t xml:space="preserve"> </w:t>
      </w:r>
      <w:r w:rsidRPr="002D75F4">
        <w:rPr>
          <w:b/>
        </w:rPr>
        <w:t>string, required, unique</w:t>
      </w:r>
    </w:p>
    <w:p w:rsidR="002D75F4" w:rsidRPr="002D75F4" w:rsidRDefault="002D75F4" w:rsidP="002D75F4">
      <w:pPr>
        <w:pStyle w:val="ac"/>
        <w:numPr>
          <w:ilvl w:val="0"/>
          <w:numId w:val="19"/>
        </w:numPr>
        <w:rPr>
          <w:b/>
        </w:rPr>
      </w:pPr>
      <w:r w:rsidRPr="002D75F4">
        <w:rPr>
          <w:b/>
        </w:rPr>
        <w:t>First Name – string</w:t>
      </w:r>
    </w:p>
    <w:p w:rsidR="002D75F4" w:rsidRPr="002D75F4" w:rsidRDefault="002D75F4" w:rsidP="002D75F4">
      <w:pPr>
        <w:pStyle w:val="ac"/>
        <w:numPr>
          <w:ilvl w:val="0"/>
          <w:numId w:val="19"/>
        </w:numPr>
        <w:rPr>
          <w:b/>
        </w:rPr>
      </w:pPr>
      <w:r w:rsidRPr="002D75F4">
        <w:rPr>
          <w:b/>
        </w:rPr>
        <w:t xml:space="preserve">Last Name – string </w:t>
      </w:r>
    </w:p>
    <w:p w:rsidR="002D75F4" w:rsidRPr="002D75F4" w:rsidRDefault="002D75F4" w:rsidP="002D75F4">
      <w:pPr>
        <w:pStyle w:val="ac"/>
        <w:numPr>
          <w:ilvl w:val="0"/>
          <w:numId w:val="19"/>
        </w:numPr>
        <w:rPr>
          <w:b/>
        </w:rPr>
      </w:pPr>
      <w:r w:rsidRPr="002D75F4">
        <w:rPr>
          <w:b/>
        </w:rPr>
        <w:t>Blocked Users – collection of strings (usernames)</w:t>
      </w:r>
    </w:p>
    <w:p w:rsidR="00245EB7" w:rsidRDefault="002D75F4" w:rsidP="00404F93">
      <w:pPr>
        <w:pStyle w:val="ac"/>
        <w:numPr>
          <w:ilvl w:val="0"/>
          <w:numId w:val="19"/>
        </w:numPr>
        <w:rPr>
          <w:b/>
        </w:rPr>
      </w:pPr>
      <w:r w:rsidRPr="002D75F4">
        <w:rPr>
          <w:b/>
        </w:rPr>
        <w:t>Roles – collection of strings (either 'user' or 'Admin')</w:t>
      </w:r>
    </w:p>
    <w:p w:rsidR="002D75F4" w:rsidRDefault="002D75F4" w:rsidP="002D75F4">
      <w:pPr>
        <w:pStyle w:val="3"/>
      </w:pPr>
      <w:r>
        <w:t>Thread</w:t>
      </w:r>
    </w:p>
    <w:p w:rsidR="002D75F4" w:rsidRDefault="002D75F4" w:rsidP="002D75F4">
      <w:r>
        <w:t>The thread model should have the following:</w:t>
      </w:r>
    </w:p>
    <w:p w:rsidR="002D75F4" w:rsidRPr="00524877" w:rsidRDefault="00524877" w:rsidP="00524877">
      <w:pPr>
        <w:pStyle w:val="ac"/>
        <w:numPr>
          <w:ilvl w:val="0"/>
          <w:numId w:val="20"/>
        </w:numPr>
        <w:rPr>
          <w:b/>
        </w:rPr>
      </w:pPr>
      <w:r w:rsidRPr="00524877">
        <w:rPr>
          <w:b/>
        </w:rPr>
        <w:t>Users – collection of 2 users, required</w:t>
      </w:r>
    </w:p>
    <w:p w:rsidR="00524877" w:rsidRDefault="00524877" w:rsidP="00524877">
      <w:pPr>
        <w:pStyle w:val="ac"/>
        <w:numPr>
          <w:ilvl w:val="0"/>
          <w:numId w:val="20"/>
        </w:numPr>
        <w:rPr>
          <w:b/>
        </w:rPr>
      </w:pPr>
      <w:r w:rsidRPr="00524877">
        <w:rPr>
          <w:b/>
        </w:rPr>
        <w:t>Date Created – a Date, required, default: current date</w:t>
      </w:r>
    </w:p>
    <w:p w:rsidR="00524877" w:rsidRDefault="00524877" w:rsidP="00524877">
      <w:pPr>
        <w:pStyle w:val="3"/>
      </w:pPr>
      <w:r>
        <w:t>Message</w:t>
      </w:r>
    </w:p>
    <w:p w:rsidR="00524877" w:rsidRDefault="00524877" w:rsidP="00524877">
      <w:r>
        <w:t>The message model should have the following:</w:t>
      </w:r>
    </w:p>
    <w:p w:rsidR="00524877" w:rsidRPr="00524877" w:rsidRDefault="00524877" w:rsidP="00524877">
      <w:pPr>
        <w:pStyle w:val="ac"/>
        <w:numPr>
          <w:ilvl w:val="0"/>
          <w:numId w:val="21"/>
        </w:numPr>
        <w:rPr>
          <w:b/>
        </w:rPr>
      </w:pPr>
      <w:r w:rsidRPr="00524877">
        <w:rPr>
          <w:b/>
        </w:rPr>
        <w:t>Content – string, required</w:t>
      </w:r>
    </w:p>
    <w:p w:rsidR="00524877" w:rsidRPr="00524877" w:rsidRDefault="00524877" w:rsidP="00524877">
      <w:pPr>
        <w:pStyle w:val="ac"/>
        <w:numPr>
          <w:ilvl w:val="0"/>
          <w:numId w:val="21"/>
        </w:numPr>
        <w:rPr>
          <w:b/>
        </w:rPr>
      </w:pPr>
      <w:r w:rsidRPr="00524877">
        <w:rPr>
          <w:b/>
        </w:rPr>
        <w:t xml:space="preserve">User – </w:t>
      </w:r>
      <w:proofErr w:type="spellStart"/>
      <w:r w:rsidRPr="00524877">
        <w:rPr>
          <w:b/>
        </w:rPr>
        <w:t>ObjectId</w:t>
      </w:r>
      <w:proofErr w:type="spellEnd"/>
      <w:r w:rsidRPr="00524877">
        <w:rPr>
          <w:b/>
        </w:rPr>
        <w:t xml:space="preserve"> (User) – the receiver, required</w:t>
      </w:r>
    </w:p>
    <w:p w:rsidR="00524877" w:rsidRDefault="00524877" w:rsidP="00524877">
      <w:pPr>
        <w:pStyle w:val="ac"/>
        <w:numPr>
          <w:ilvl w:val="0"/>
          <w:numId w:val="21"/>
        </w:numPr>
        <w:rPr>
          <w:b/>
        </w:rPr>
      </w:pPr>
      <w:r w:rsidRPr="00524877">
        <w:rPr>
          <w:b/>
        </w:rPr>
        <w:t xml:space="preserve">Thread – </w:t>
      </w:r>
      <w:proofErr w:type="spellStart"/>
      <w:r w:rsidRPr="00524877">
        <w:rPr>
          <w:b/>
        </w:rPr>
        <w:t>ObjectId</w:t>
      </w:r>
      <w:proofErr w:type="spellEnd"/>
      <w:r w:rsidRPr="00524877">
        <w:rPr>
          <w:b/>
        </w:rPr>
        <w:t xml:space="preserve"> (Thread), required</w:t>
      </w:r>
    </w:p>
    <w:p w:rsidR="00524877" w:rsidRDefault="00524877" w:rsidP="00524877">
      <w:pPr>
        <w:pStyle w:val="2"/>
      </w:pPr>
      <w:r>
        <w:t>Routes</w:t>
      </w:r>
    </w:p>
    <w:p w:rsidR="00524877" w:rsidRDefault="00524877" w:rsidP="00524877">
      <w:pPr>
        <w:pStyle w:val="3"/>
      </w:pPr>
      <w:r>
        <w:t>Home page – '/'</w:t>
      </w:r>
    </w:p>
    <w:p w:rsidR="00524877" w:rsidRDefault="00524877" w:rsidP="00524877">
      <w:pPr>
        <w:pStyle w:val="4"/>
      </w:pPr>
      <w:r>
        <w:t>Anonymous</w:t>
      </w:r>
    </w:p>
    <w:p w:rsidR="00524877" w:rsidRDefault="00524877" w:rsidP="00524877">
      <w:r>
        <w:rPr>
          <w:noProof/>
        </w:rPr>
        <w:drawing>
          <wp:inline distT="0" distB="0" distL="0" distR="0" wp14:anchorId="12B76E85" wp14:editId="22179EB0">
            <wp:extent cx="4634345" cy="1846151"/>
            <wp:effectExtent l="19050" t="19050" r="13970" b="2095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0139" cy="184447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524877" w:rsidRDefault="00524877" w:rsidP="00524877">
      <w:pPr>
        <w:pStyle w:val="4"/>
      </w:pPr>
      <w:r>
        <w:lastRenderedPageBreak/>
        <w:t>Logged in user</w:t>
      </w:r>
    </w:p>
    <w:p w:rsidR="00524877" w:rsidRDefault="00524877" w:rsidP="00524877">
      <w:r>
        <w:rPr>
          <w:noProof/>
        </w:rPr>
        <w:drawing>
          <wp:inline distT="0" distB="0" distL="0" distR="0" wp14:anchorId="7F2F8C84" wp14:editId="5E2EA833">
            <wp:extent cx="5354781" cy="1865008"/>
            <wp:effectExtent l="19050" t="19050" r="17780" b="2095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0138" cy="186687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524877" w:rsidRDefault="00524877" w:rsidP="00524877">
      <w:pPr>
        <w:pStyle w:val="4"/>
      </w:pPr>
      <w:r>
        <w:t>Logged in Admin</w:t>
      </w:r>
    </w:p>
    <w:p w:rsidR="00524877" w:rsidRDefault="00524877" w:rsidP="00524877">
      <w:r>
        <w:rPr>
          <w:noProof/>
        </w:rPr>
        <w:drawing>
          <wp:inline distT="0" distB="0" distL="0" distR="0" wp14:anchorId="3EF79D4B" wp14:editId="3C5A2E3F">
            <wp:extent cx="5368636" cy="1795063"/>
            <wp:effectExtent l="19050" t="19050" r="22860" b="1524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763" cy="179343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524877" w:rsidRDefault="00524877" w:rsidP="00636F66">
      <w:pPr>
        <w:pStyle w:val="3"/>
      </w:pPr>
      <w:r>
        <w:t>Register</w:t>
      </w:r>
      <w:r w:rsidR="00636F66">
        <w:t xml:space="preserve"> – '/users/register'</w:t>
      </w:r>
    </w:p>
    <w:p w:rsidR="00524877" w:rsidRDefault="00524877" w:rsidP="00524877">
      <w:r>
        <w:rPr>
          <w:noProof/>
        </w:rPr>
        <w:drawing>
          <wp:inline distT="0" distB="0" distL="0" distR="0" wp14:anchorId="6AAD0538" wp14:editId="0AAE297C">
            <wp:extent cx="5353495" cy="1821873"/>
            <wp:effectExtent l="19050" t="19050" r="19050" b="2603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1260" cy="182451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636F66" w:rsidRDefault="00524877" w:rsidP="00636F66">
      <w:pPr>
        <w:pStyle w:val="3"/>
      </w:pPr>
      <w:r>
        <w:t>Login</w:t>
      </w:r>
      <w:r w:rsidR="00636F66">
        <w:t xml:space="preserve"> – '/users/login'</w:t>
      </w:r>
    </w:p>
    <w:p w:rsidR="00524877" w:rsidRDefault="00524877" w:rsidP="00524877">
      <w:r>
        <w:rPr>
          <w:noProof/>
        </w:rPr>
        <w:drawing>
          <wp:inline distT="0" distB="0" distL="0" distR="0" wp14:anchorId="567A425A" wp14:editId="2B505B67">
            <wp:extent cx="5327233" cy="1295400"/>
            <wp:effectExtent l="19050" t="19050" r="26035" b="1905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33122"/>
                    <a:stretch/>
                  </pic:blipFill>
                  <pic:spPr bwMode="auto">
                    <a:xfrm>
                      <a:off x="0" y="0"/>
                      <a:ext cx="5322400" cy="12942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F66" w:rsidRDefault="00636F66" w:rsidP="00524877"/>
    <w:p w:rsidR="00636F66" w:rsidRDefault="00636F66" w:rsidP="00524877"/>
    <w:p w:rsidR="00636F66" w:rsidRDefault="00636F66" w:rsidP="00636F66">
      <w:pPr>
        <w:pStyle w:val="3"/>
      </w:pPr>
      <w:r>
        <w:lastRenderedPageBreak/>
        <w:t>Logout – '/users/logout'</w:t>
      </w:r>
    </w:p>
    <w:p w:rsidR="00636F66" w:rsidRDefault="00636F66" w:rsidP="00636F66">
      <w:pPr>
        <w:pStyle w:val="3"/>
      </w:pPr>
      <w:r>
        <w:t>Find a thread – '/threads/find'</w:t>
      </w:r>
    </w:p>
    <w:p w:rsidR="00636F66" w:rsidRDefault="00636F66" w:rsidP="00636F66">
      <w:pPr>
        <w:rPr>
          <w:b/>
        </w:rPr>
      </w:pPr>
      <w:r>
        <w:t xml:space="preserve">When a </w:t>
      </w:r>
      <w:r w:rsidRPr="00636F66">
        <w:rPr>
          <w:b/>
        </w:rPr>
        <w:t xml:space="preserve">logged-in </w:t>
      </w:r>
      <w:r>
        <w:t xml:space="preserve">user wants to chat with another user, he submits the </w:t>
      </w:r>
      <w:r w:rsidRPr="00636F66">
        <w:rPr>
          <w:b/>
        </w:rPr>
        <w:t>search form</w:t>
      </w:r>
      <w:r>
        <w:t xml:space="preserve"> in the home page. If there is </w:t>
      </w:r>
      <w:r w:rsidRPr="00636F66">
        <w:rPr>
          <w:b/>
        </w:rPr>
        <w:t>already a thread with these two users</w:t>
      </w:r>
      <w:r>
        <w:t xml:space="preserve">, you have to </w:t>
      </w:r>
      <w:r w:rsidRPr="00636F66">
        <w:rPr>
          <w:b/>
        </w:rPr>
        <w:t>open it</w:t>
      </w:r>
      <w:r>
        <w:t xml:space="preserve">, otherwise </w:t>
      </w:r>
      <w:r w:rsidRPr="00636F66">
        <w:rPr>
          <w:b/>
        </w:rPr>
        <w:t>create a new thread</w:t>
      </w:r>
    </w:p>
    <w:p w:rsidR="00636F66" w:rsidRDefault="00636F66" w:rsidP="00636F66">
      <w:pPr>
        <w:pStyle w:val="3"/>
      </w:pPr>
      <w:r>
        <w:t>Open a thread – '</w:t>
      </w:r>
      <w:r w:rsidR="002A494D">
        <w:t>/thread</w:t>
      </w:r>
      <w:r>
        <w:t>/</w:t>
      </w:r>
      <w:proofErr w:type="gramStart"/>
      <w:r>
        <w:t>:</w:t>
      </w:r>
      <w:proofErr w:type="spellStart"/>
      <w:r>
        <w:t>otherUser</w:t>
      </w:r>
      <w:proofErr w:type="spellEnd"/>
      <w:r>
        <w:t>'</w:t>
      </w:r>
      <w:proofErr w:type="gramEnd"/>
    </w:p>
    <w:p w:rsidR="00636F66" w:rsidRPr="00636F66" w:rsidRDefault="00636F66" w:rsidP="00636F66">
      <w:r>
        <w:t xml:space="preserve">After the </w:t>
      </w:r>
      <w:r w:rsidRPr="002A494D">
        <w:rPr>
          <w:rFonts w:ascii="Consolas" w:hAnsi="Consolas"/>
          <w:b/>
        </w:rPr>
        <w:t>'/threads/find'</w:t>
      </w:r>
      <w:r>
        <w:t xml:space="preserve"> route, </w:t>
      </w:r>
      <w:r w:rsidRPr="002A494D">
        <w:rPr>
          <w:b/>
        </w:rPr>
        <w:t>redirect</w:t>
      </w:r>
      <w:r>
        <w:t xml:space="preserve"> to this route. Find all the </w:t>
      </w:r>
      <w:r w:rsidRPr="002A494D">
        <w:rPr>
          <w:b/>
        </w:rPr>
        <w:t xml:space="preserve">messages </w:t>
      </w:r>
      <w:r w:rsidR="002A494D" w:rsidRPr="002A494D">
        <w:rPr>
          <w:b/>
        </w:rPr>
        <w:t>that have this thread</w:t>
      </w:r>
      <w:r w:rsidR="002A494D">
        <w:t xml:space="preserve"> (if any) and visualize them.</w:t>
      </w:r>
    </w:p>
    <w:p w:rsidR="00636F66" w:rsidRDefault="00636F66" w:rsidP="002A494D">
      <w:r>
        <w:rPr>
          <w:noProof/>
        </w:rPr>
        <w:drawing>
          <wp:inline distT="0" distB="0" distL="0" distR="0" wp14:anchorId="44CF36B0" wp14:editId="5C71E796">
            <wp:extent cx="5972810" cy="2574290"/>
            <wp:effectExtent l="19050" t="19050" r="27940" b="1651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7429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636F66" w:rsidRDefault="00636F66" w:rsidP="00636F66">
      <w:pPr>
        <w:pStyle w:val="ac"/>
        <w:numPr>
          <w:ilvl w:val="0"/>
          <w:numId w:val="40"/>
        </w:numPr>
      </w:pPr>
      <w:r>
        <w:t xml:space="preserve">Check if there is an </w:t>
      </w:r>
      <w:r w:rsidRPr="002A494D">
        <w:rPr>
          <w:b/>
        </w:rPr>
        <w:t>image among the messages</w:t>
      </w:r>
      <w:r>
        <w:t>. If so, display it.</w:t>
      </w:r>
    </w:p>
    <w:p w:rsidR="002A494D" w:rsidRDefault="002A494D" w:rsidP="002A494D">
      <w:pPr>
        <w:pStyle w:val="3"/>
      </w:pPr>
      <w:r>
        <w:t>Send a message – '/thread/</w:t>
      </w:r>
      <w:proofErr w:type="gramStart"/>
      <w:r>
        <w:t>:</w:t>
      </w:r>
      <w:proofErr w:type="spellStart"/>
      <w:r>
        <w:t>otherUser</w:t>
      </w:r>
      <w:proofErr w:type="spellEnd"/>
      <w:r>
        <w:t>'</w:t>
      </w:r>
      <w:proofErr w:type="gramEnd"/>
    </w:p>
    <w:p w:rsidR="002A494D" w:rsidRDefault="002A494D" w:rsidP="002A494D">
      <w:pPr>
        <w:rPr>
          <w:rFonts w:ascii="Consolas" w:hAnsi="Consolas"/>
          <w:b/>
        </w:rPr>
      </w:pPr>
      <w:r>
        <w:t xml:space="preserve">After the button is clicked, </w:t>
      </w:r>
      <w:r w:rsidRPr="002A494D">
        <w:rPr>
          <w:b/>
        </w:rPr>
        <w:t>create a new message</w:t>
      </w:r>
      <w:r>
        <w:t xml:space="preserve"> and set its </w:t>
      </w:r>
      <w:r w:rsidRPr="002A494D">
        <w:rPr>
          <w:b/>
        </w:rPr>
        <w:t xml:space="preserve">thread to be the current one </w:t>
      </w:r>
      <w:r>
        <w:t xml:space="preserve">and set the </w:t>
      </w:r>
      <w:r w:rsidRPr="002A494D">
        <w:rPr>
          <w:b/>
        </w:rPr>
        <w:t xml:space="preserve">user to be </w:t>
      </w:r>
      <w:r w:rsidRPr="002A494D">
        <w:rPr>
          <w:rFonts w:ascii="Consolas" w:hAnsi="Consolas"/>
          <w:b/>
        </w:rPr>
        <w:t>'</w:t>
      </w:r>
      <w:proofErr w:type="spellStart"/>
      <w:r w:rsidRPr="002A494D">
        <w:rPr>
          <w:rFonts w:ascii="Consolas" w:hAnsi="Consolas"/>
          <w:b/>
        </w:rPr>
        <w:t>otherUser</w:t>
      </w:r>
      <w:proofErr w:type="spellEnd"/>
      <w:r w:rsidRPr="002A494D">
        <w:rPr>
          <w:rFonts w:ascii="Consolas" w:hAnsi="Consolas"/>
          <w:b/>
        </w:rPr>
        <w:t>'</w:t>
      </w:r>
    </w:p>
    <w:p w:rsidR="002A494D" w:rsidRDefault="002A494D" w:rsidP="002A494D">
      <w:pPr>
        <w:pStyle w:val="3"/>
      </w:pPr>
      <w:r>
        <w:t>Block user – '/block/</w:t>
      </w:r>
      <w:proofErr w:type="gramStart"/>
      <w:r>
        <w:t>:username'</w:t>
      </w:r>
      <w:proofErr w:type="gramEnd"/>
    </w:p>
    <w:p w:rsidR="002A494D" w:rsidRDefault="002A494D" w:rsidP="002A494D">
      <w:r>
        <w:t xml:space="preserve">When this button is clicked, you have to </w:t>
      </w:r>
      <w:r w:rsidRPr="002A494D">
        <w:rPr>
          <w:b/>
        </w:rPr>
        <w:t xml:space="preserve">add </w:t>
      </w:r>
      <w:r>
        <w:t xml:space="preserve">the username to the </w:t>
      </w:r>
      <w:proofErr w:type="spellStart"/>
      <w:r w:rsidRPr="002A494D">
        <w:rPr>
          <w:rFonts w:ascii="Consolas" w:hAnsi="Consolas"/>
          <w:b/>
        </w:rPr>
        <w:t>blockedUser</w:t>
      </w:r>
      <w:proofErr w:type="spellEnd"/>
      <w:r>
        <w:t xml:space="preserve"> field of the current user. Blocked </w:t>
      </w:r>
      <w:r w:rsidRPr="002A494D">
        <w:rPr>
          <w:b/>
        </w:rPr>
        <w:t>users can no longer send messages</w:t>
      </w:r>
      <w:r>
        <w:t xml:space="preserve"> (the textarea is disabled). However, the </w:t>
      </w:r>
      <w:r w:rsidRPr="002A494D">
        <w:rPr>
          <w:b/>
        </w:rPr>
        <w:t>current user</w:t>
      </w:r>
      <w:r>
        <w:t xml:space="preserve"> </w:t>
      </w:r>
      <w:r w:rsidRPr="002A494D">
        <w:rPr>
          <w:b/>
        </w:rPr>
        <w:t>can</w:t>
      </w:r>
      <w:r>
        <w:t xml:space="preserve"> still </w:t>
      </w:r>
      <w:r w:rsidRPr="002A494D">
        <w:rPr>
          <w:b/>
        </w:rPr>
        <w:t>send messages to the blocked ones</w:t>
      </w:r>
      <w:r>
        <w:t>.</w:t>
      </w:r>
      <w:r w:rsidR="003C2141">
        <w:t xml:space="preserve"> Redirect to the same page and </w:t>
      </w:r>
      <w:r w:rsidR="003C2141" w:rsidRPr="003C2141">
        <w:rPr>
          <w:b/>
        </w:rPr>
        <w:t>change the button</w:t>
      </w:r>
    </w:p>
    <w:p w:rsidR="002A494D" w:rsidRDefault="002A494D" w:rsidP="002A494D">
      <w:pPr>
        <w:pStyle w:val="4"/>
      </w:pPr>
      <w:r>
        <w:t>Blocking a user</w:t>
      </w:r>
      <w:r w:rsidR="003C2141">
        <w:t xml:space="preserve"> view</w:t>
      </w:r>
    </w:p>
    <w:p w:rsidR="002A494D" w:rsidRDefault="002A494D" w:rsidP="002A494D">
      <w:r>
        <w:rPr>
          <w:noProof/>
        </w:rPr>
        <w:drawing>
          <wp:inline distT="0" distB="0" distL="0" distR="0" wp14:anchorId="41718368" wp14:editId="0C416888">
            <wp:extent cx="5029200" cy="2081510"/>
            <wp:effectExtent l="19050" t="19050" r="19050" b="1460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0602" cy="208209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3C2141" w:rsidRDefault="003C2141" w:rsidP="003C2141">
      <w:pPr>
        <w:pStyle w:val="4"/>
      </w:pPr>
      <w:r>
        <w:lastRenderedPageBreak/>
        <w:t>Blocked user view</w:t>
      </w:r>
    </w:p>
    <w:p w:rsidR="003C2141" w:rsidRDefault="003C2141" w:rsidP="003C2141">
      <w:r>
        <w:rPr>
          <w:noProof/>
        </w:rPr>
        <w:drawing>
          <wp:inline distT="0" distB="0" distL="0" distR="0" wp14:anchorId="1AD0F749" wp14:editId="133D52A7">
            <wp:extent cx="5001491" cy="2078548"/>
            <wp:effectExtent l="19050" t="19050" r="27940" b="1714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5193" cy="208839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3C2141" w:rsidRDefault="003C2141" w:rsidP="003C2141">
      <w:pPr>
        <w:pStyle w:val="3"/>
      </w:pPr>
      <w:r>
        <w:t>Unblock user – '/unblock/</w:t>
      </w:r>
      <w:proofErr w:type="gramStart"/>
      <w:r>
        <w:t>:</w:t>
      </w:r>
      <w:proofErr w:type="spellStart"/>
      <w:r>
        <w:t>otherUser</w:t>
      </w:r>
      <w:proofErr w:type="spellEnd"/>
      <w:r>
        <w:t>'</w:t>
      </w:r>
      <w:proofErr w:type="gramEnd"/>
    </w:p>
    <w:p w:rsidR="003C2141" w:rsidRDefault="003C2141" w:rsidP="003C2141">
      <w:r>
        <w:t>Does the opposite: remove the other user from the blocked users, and change the button, redirect to the same page</w:t>
      </w:r>
    </w:p>
    <w:p w:rsidR="003C2141" w:rsidRDefault="003C2141" w:rsidP="003C2141">
      <w:pPr>
        <w:pStyle w:val="3"/>
      </w:pPr>
      <w:r>
        <w:t>(Admin only) Remove threads – '/threads/remove/</w:t>
      </w:r>
      <w:proofErr w:type="gramStart"/>
      <w:r>
        <w:t>:</w:t>
      </w:r>
      <w:proofErr w:type="spellStart"/>
      <w:r>
        <w:t>threadId</w:t>
      </w:r>
      <w:proofErr w:type="spellEnd"/>
      <w:r>
        <w:t>'</w:t>
      </w:r>
      <w:proofErr w:type="gramEnd"/>
    </w:p>
    <w:p w:rsidR="003C2141" w:rsidRPr="003C2141" w:rsidRDefault="003C2141" w:rsidP="003C2141">
      <w:r>
        <w:t>In the home view, the admin can see all the threads with the 2 users and the date of creation</w:t>
      </w:r>
    </w:p>
    <w:p w:rsidR="003C2141" w:rsidRDefault="003C2141" w:rsidP="003C2141">
      <w:r>
        <w:rPr>
          <w:noProof/>
        </w:rPr>
        <w:drawing>
          <wp:inline distT="0" distB="0" distL="0" distR="0" wp14:anchorId="232E0F4E" wp14:editId="4D647BA3">
            <wp:extent cx="5972810" cy="1699895"/>
            <wp:effectExtent l="19050" t="19050" r="27940" b="14605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998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3C2141" w:rsidRDefault="003C2141" w:rsidP="003C2141">
      <w:pPr>
        <w:rPr>
          <w:b/>
        </w:rPr>
      </w:pPr>
      <w:r>
        <w:t xml:space="preserve">When the delete button is clicked, you have to </w:t>
      </w:r>
      <w:r w:rsidRPr="00622CB6">
        <w:rPr>
          <w:b/>
        </w:rPr>
        <w:t>delete the thread</w:t>
      </w:r>
      <w:r>
        <w:t xml:space="preserve"> and the </w:t>
      </w:r>
      <w:r w:rsidRPr="00622CB6">
        <w:rPr>
          <w:b/>
        </w:rPr>
        <w:t>messages connected to it</w:t>
      </w:r>
      <w:r>
        <w:t xml:space="preserve"> also. When the two </w:t>
      </w:r>
      <w:r w:rsidRPr="00622CB6">
        <w:rPr>
          <w:b/>
        </w:rPr>
        <w:t>users chat again</w:t>
      </w:r>
      <w:r>
        <w:t xml:space="preserve">, their </w:t>
      </w:r>
      <w:r w:rsidRPr="00622CB6">
        <w:rPr>
          <w:b/>
        </w:rPr>
        <w:t>chat box should be empty</w:t>
      </w:r>
    </w:p>
    <w:p w:rsidR="00622CB6" w:rsidRDefault="00622CB6" w:rsidP="00622CB6">
      <w:pPr>
        <w:pStyle w:val="4"/>
      </w:pPr>
      <w:r>
        <w:t>Chat box before</w:t>
      </w:r>
    </w:p>
    <w:p w:rsidR="00622CB6" w:rsidRDefault="00622CB6" w:rsidP="00622CB6">
      <w:r>
        <w:rPr>
          <w:noProof/>
        </w:rPr>
        <w:drawing>
          <wp:inline distT="0" distB="0" distL="0" distR="0" wp14:anchorId="7CC95FC8" wp14:editId="546C70D8">
            <wp:extent cx="5001491" cy="2078548"/>
            <wp:effectExtent l="19050" t="19050" r="27940" b="1714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5193" cy="208839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622CB6" w:rsidRDefault="00622CB6" w:rsidP="00622CB6"/>
    <w:p w:rsidR="00622CB6" w:rsidRDefault="00622CB6" w:rsidP="00622CB6"/>
    <w:p w:rsidR="00622CB6" w:rsidRDefault="00622CB6" w:rsidP="00622CB6">
      <w:pPr>
        <w:pStyle w:val="4"/>
      </w:pPr>
      <w:r>
        <w:lastRenderedPageBreak/>
        <w:t>Chat box after</w:t>
      </w:r>
    </w:p>
    <w:p w:rsidR="00622CB6" w:rsidRDefault="00622CB6" w:rsidP="00622CB6">
      <w:r>
        <w:rPr>
          <w:noProof/>
        </w:rPr>
        <w:drawing>
          <wp:inline distT="0" distB="0" distL="0" distR="0" wp14:anchorId="4984EDC1" wp14:editId="7E055F0A">
            <wp:extent cx="5334000" cy="2209362"/>
            <wp:effectExtent l="19050" t="19050" r="19050" b="1968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5991" cy="221018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622CB6" w:rsidRDefault="00622CB6" w:rsidP="00622CB6">
      <w:pPr>
        <w:pStyle w:val="2"/>
      </w:pPr>
      <w:r>
        <w:t>Restricted pages</w:t>
      </w:r>
    </w:p>
    <w:p w:rsidR="00622CB6" w:rsidRDefault="00622CB6" w:rsidP="00622CB6">
      <w:pPr>
        <w:pStyle w:val="ac"/>
        <w:numPr>
          <w:ilvl w:val="0"/>
          <w:numId w:val="40"/>
        </w:numPr>
      </w:pPr>
      <w:r w:rsidRPr="00622CB6">
        <w:rPr>
          <w:b/>
        </w:rPr>
        <w:t>Anonymous</w:t>
      </w:r>
      <w:r>
        <w:t xml:space="preserve"> – anonymous users should only be able to see the </w:t>
      </w:r>
      <w:r w:rsidRPr="00622CB6">
        <w:rPr>
          <w:b/>
        </w:rPr>
        <w:t>home page</w:t>
      </w:r>
      <w:r>
        <w:t xml:space="preserve">, should be able to </w:t>
      </w:r>
      <w:r w:rsidRPr="00622CB6">
        <w:rPr>
          <w:b/>
        </w:rPr>
        <w:t>register</w:t>
      </w:r>
      <w:r>
        <w:t xml:space="preserve"> and </w:t>
      </w:r>
      <w:r>
        <w:rPr>
          <w:b/>
        </w:rPr>
        <w:t>login</w:t>
      </w:r>
    </w:p>
    <w:p w:rsidR="00622CB6" w:rsidRDefault="00622CB6" w:rsidP="00622CB6">
      <w:pPr>
        <w:pStyle w:val="ac"/>
        <w:numPr>
          <w:ilvl w:val="0"/>
          <w:numId w:val="40"/>
        </w:numPr>
      </w:pPr>
      <w:r w:rsidRPr="00622CB6">
        <w:rPr>
          <w:b/>
        </w:rPr>
        <w:t xml:space="preserve">Users </w:t>
      </w:r>
      <w:r>
        <w:t xml:space="preserve">– users should be able to </w:t>
      </w:r>
      <w:r w:rsidRPr="00622CB6">
        <w:rPr>
          <w:b/>
        </w:rPr>
        <w:t>start chats</w:t>
      </w:r>
      <w:r>
        <w:t xml:space="preserve">, </w:t>
      </w:r>
      <w:r w:rsidRPr="00622CB6">
        <w:rPr>
          <w:b/>
        </w:rPr>
        <w:t>send messages</w:t>
      </w:r>
      <w:r>
        <w:t xml:space="preserve"> </w:t>
      </w:r>
      <w:r w:rsidRPr="00622CB6">
        <w:rPr>
          <w:b/>
        </w:rPr>
        <w:t>and logout</w:t>
      </w:r>
    </w:p>
    <w:p w:rsidR="00622CB6" w:rsidRPr="00622CB6" w:rsidRDefault="00622CB6" w:rsidP="00622CB6">
      <w:pPr>
        <w:pStyle w:val="ac"/>
        <w:numPr>
          <w:ilvl w:val="0"/>
          <w:numId w:val="40"/>
        </w:numPr>
      </w:pPr>
      <w:r w:rsidRPr="00622CB6">
        <w:rPr>
          <w:b/>
        </w:rPr>
        <w:t>Admin</w:t>
      </w:r>
      <w:r>
        <w:t xml:space="preserve"> – should be able to do </w:t>
      </w:r>
      <w:r w:rsidRPr="00622CB6">
        <w:rPr>
          <w:b/>
        </w:rPr>
        <w:t>everything as the user + see all threads on the home page and delete them</w:t>
      </w:r>
    </w:p>
    <w:p w:rsidR="00622CB6" w:rsidRDefault="00622CB6" w:rsidP="00622CB6">
      <w:pPr>
        <w:pStyle w:val="2"/>
      </w:pPr>
      <w:r>
        <w:t>Additional exercise</w:t>
      </w:r>
      <w:bookmarkStart w:id="0" w:name="_GoBack"/>
      <w:bookmarkEnd w:id="0"/>
    </w:p>
    <w:p w:rsidR="00622CB6" w:rsidRPr="00622CB6" w:rsidRDefault="00622CB6" w:rsidP="00622CB6">
      <w:r>
        <w:t xml:space="preserve">Try adding </w:t>
      </w:r>
      <w:r w:rsidRPr="00622CB6">
        <w:rPr>
          <w:b/>
        </w:rPr>
        <w:t>notifications</w:t>
      </w:r>
      <w:r>
        <w:t xml:space="preserve"> and </w:t>
      </w:r>
      <w:r w:rsidRPr="00622CB6">
        <w:rPr>
          <w:b/>
        </w:rPr>
        <w:t>validations</w:t>
      </w:r>
      <w:r>
        <w:rPr>
          <w:b/>
        </w:rPr>
        <w:t xml:space="preserve">. </w:t>
      </w:r>
      <w:r>
        <w:t xml:space="preserve">The </w:t>
      </w:r>
      <w:r w:rsidRPr="00622CB6">
        <w:rPr>
          <w:b/>
        </w:rPr>
        <w:t>styling</w:t>
      </w:r>
      <w:r>
        <w:t xml:space="preserve"> for the notifications is </w:t>
      </w:r>
      <w:r w:rsidRPr="00622CB6">
        <w:rPr>
          <w:b/>
        </w:rPr>
        <w:t xml:space="preserve">included in the </w:t>
      </w:r>
      <w:proofErr w:type="spellStart"/>
      <w:r w:rsidRPr="00622CB6">
        <w:rPr>
          <w:b/>
        </w:rPr>
        <w:t>css</w:t>
      </w:r>
      <w:proofErr w:type="spellEnd"/>
    </w:p>
    <w:sectPr w:rsidR="00622CB6" w:rsidRPr="00622CB6" w:rsidSect="00806A4A">
      <w:headerReference w:type="default" r:id="rId19"/>
      <w:footerReference w:type="default" r:id="rId20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648F" w:rsidRDefault="00D7648F" w:rsidP="008068A2">
      <w:pPr>
        <w:spacing w:after="0" w:line="240" w:lineRule="auto"/>
      </w:pPr>
      <w:r>
        <w:separator/>
      </w:r>
    </w:p>
  </w:endnote>
  <w:endnote w:type="continuationSeparator" w:id="0">
    <w:p w:rsidR="00D7648F" w:rsidRDefault="00D7648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4877" w:rsidRPr="00AC77AD" w:rsidRDefault="00524877" w:rsidP="007C2AE6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524877" w:rsidRPr="008C2B83" w:rsidRDefault="0052487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22CB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22CB6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524877" w:rsidRPr="008C2B83" w:rsidRDefault="0052487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22CB6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22CB6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524877" w:rsidRDefault="0052487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524877" w:rsidRDefault="0052487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24877" w:rsidRDefault="0052487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524877" w:rsidRDefault="0052487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7B697" wp14:editId="76C47DB8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B17E4E4" wp14:editId="0EB4F225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BA3DE6" wp14:editId="59E56CD5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8CFDC5" wp14:editId="28F058F7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91D2E0" wp14:editId="2053985E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092271" wp14:editId="737B3026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F31F9C" wp14:editId="25107C9D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895DD1" wp14:editId="24E0D90B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0F344B9" wp14:editId="6FA06337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0B3867" wp14:editId="047FB857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524877" w:rsidRDefault="0052487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524877" w:rsidRDefault="0052487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7B697" wp14:editId="76C47DB8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B17E4E4" wp14:editId="0EB4F225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BA3DE6" wp14:editId="59E56CD5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18CFDC5" wp14:editId="28F058F7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91D2E0" wp14:editId="2053985E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092271" wp14:editId="737B3026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F31F9C" wp14:editId="25107C9D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895DD1" wp14:editId="24E0D90B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0F344B9" wp14:editId="6FA06337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0B3867" wp14:editId="047FB857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6B74D6" w:rsidRPr="00AC77AD" w:rsidRDefault="006B74D6" w:rsidP="00AC77A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648F" w:rsidRDefault="00D7648F" w:rsidP="008068A2">
      <w:pPr>
        <w:spacing w:after="0" w:line="240" w:lineRule="auto"/>
      </w:pPr>
      <w:r>
        <w:separator/>
      </w:r>
    </w:p>
  </w:footnote>
  <w:footnote w:type="continuationSeparator" w:id="0">
    <w:p w:rsidR="00D7648F" w:rsidRDefault="00D7648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74D6" w:rsidRDefault="006B74D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F04A9E"/>
    <w:multiLevelType w:val="hybridMultilevel"/>
    <w:tmpl w:val="A96C3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9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A22CF8"/>
    <w:multiLevelType w:val="hybridMultilevel"/>
    <w:tmpl w:val="C3064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5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CE2E70"/>
    <w:multiLevelType w:val="hybridMultilevel"/>
    <w:tmpl w:val="97E00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1252A0"/>
    <w:multiLevelType w:val="hybridMultilevel"/>
    <w:tmpl w:val="304E9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C9D7894"/>
    <w:multiLevelType w:val="hybridMultilevel"/>
    <w:tmpl w:val="2032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FC1501"/>
    <w:multiLevelType w:val="hybridMultilevel"/>
    <w:tmpl w:val="D1F09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5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9D23EA"/>
    <w:multiLevelType w:val="hybridMultilevel"/>
    <w:tmpl w:val="1C7C2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27D030E"/>
    <w:multiLevelType w:val="hybridMultilevel"/>
    <w:tmpl w:val="CE9CB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6"/>
  </w:num>
  <w:num w:numId="3">
    <w:abstractNumId w:val="15"/>
  </w:num>
  <w:num w:numId="4">
    <w:abstractNumId w:val="35"/>
  </w:num>
  <w:num w:numId="5">
    <w:abstractNumId w:val="5"/>
  </w:num>
  <w:num w:numId="6">
    <w:abstractNumId w:val="39"/>
  </w:num>
  <w:num w:numId="7">
    <w:abstractNumId w:val="14"/>
  </w:num>
  <w:num w:numId="8">
    <w:abstractNumId w:val="11"/>
  </w:num>
  <w:num w:numId="9">
    <w:abstractNumId w:val="9"/>
  </w:num>
  <w:num w:numId="10">
    <w:abstractNumId w:val="2"/>
  </w:num>
  <w:num w:numId="11">
    <w:abstractNumId w:val="29"/>
  </w:num>
  <w:num w:numId="12">
    <w:abstractNumId w:val="38"/>
  </w:num>
  <w:num w:numId="13">
    <w:abstractNumId w:val="12"/>
  </w:num>
  <w:num w:numId="14">
    <w:abstractNumId w:val="27"/>
  </w:num>
  <w:num w:numId="15">
    <w:abstractNumId w:val="16"/>
  </w:num>
  <w:num w:numId="16">
    <w:abstractNumId w:val="20"/>
  </w:num>
  <w:num w:numId="17">
    <w:abstractNumId w:val="17"/>
  </w:num>
  <w:num w:numId="18">
    <w:abstractNumId w:val="1"/>
  </w:num>
  <w:num w:numId="19">
    <w:abstractNumId w:val="33"/>
  </w:num>
  <w:num w:numId="20">
    <w:abstractNumId w:val="21"/>
  </w:num>
  <w:num w:numId="21">
    <w:abstractNumId w:val="3"/>
  </w:num>
  <w:num w:numId="22">
    <w:abstractNumId w:val="18"/>
  </w:num>
  <w:num w:numId="23">
    <w:abstractNumId w:val="6"/>
  </w:num>
  <w:num w:numId="24">
    <w:abstractNumId w:val="28"/>
  </w:num>
  <w:num w:numId="25">
    <w:abstractNumId w:val="31"/>
  </w:num>
  <w:num w:numId="26">
    <w:abstractNumId w:val="23"/>
  </w:num>
  <w:num w:numId="27">
    <w:abstractNumId w:val="4"/>
  </w:num>
  <w:num w:numId="28">
    <w:abstractNumId w:val="22"/>
  </w:num>
  <w:num w:numId="29">
    <w:abstractNumId w:val="0"/>
  </w:num>
  <w:num w:numId="30">
    <w:abstractNumId w:val="13"/>
  </w:num>
  <w:num w:numId="31">
    <w:abstractNumId w:val="34"/>
  </w:num>
  <w:num w:numId="32">
    <w:abstractNumId w:val="36"/>
  </w:num>
  <w:num w:numId="33">
    <w:abstractNumId w:val="24"/>
  </w:num>
  <w:num w:numId="34">
    <w:abstractNumId w:val="19"/>
  </w:num>
  <w:num w:numId="35">
    <w:abstractNumId w:val="25"/>
  </w:num>
  <w:num w:numId="36">
    <w:abstractNumId w:val="37"/>
  </w:num>
  <w:num w:numId="37">
    <w:abstractNumId w:val="32"/>
  </w:num>
  <w:num w:numId="38">
    <w:abstractNumId w:val="7"/>
  </w:num>
  <w:num w:numId="39">
    <w:abstractNumId w:val="10"/>
  </w:num>
  <w:num w:numId="40">
    <w:abstractNumId w:val="3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1FE"/>
    <w:rsid w:val="00001528"/>
    <w:rsid w:val="00002C1C"/>
    <w:rsid w:val="00003252"/>
    <w:rsid w:val="00003D98"/>
    <w:rsid w:val="0000646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3AD2"/>
    <w:rsid w:val="000148B3"/>
    <w:rsid w:val="0001504C"/>
    <w:rsid w:val="00016893"/>
    <w:rsid w:val="00016D88"/>
    <w:rsid w:val="000176A5"/>
    <w:rsid w:val="0001783F"/>
    <w:rsid w:val="00017BAD"/>
    <w:rsid w:val="00017DE4"/>
    <w:rsid w:val="00020646"/>
    <w:rsid w:val="00021147"/>
    <w:rsid w:val="000232F3"/>
    <w:rsid w:val="0002492E"/>
    <w:rsid w:val="00025F04"/>
    <w:rsid w:val="000273F2"/>
    <w:rsid w:val="000304CF"/>
    <w:rsid w:val="00031394"/>
    <w:rsid w:val="00031C27"/>
    <w:rsid w:val="00034F29"/>
    <w:rsid w:val="00035B59"/>
    <w:rsid w:val="000366DA"/>
    <w:rsid w:val="00036A04"/>
    <w:rsid w:val="00037172"/>
    <w:rsid w:val="0004020F"/>
    <w:rsid w:val="00041FE8"/>
    <w:rsid w:val="00042B0D"/>
    <w:rsid w:val="000434C4"/>
    <w:rsid w:val="00045B7D"/>
    <w:rsid w:val="0004606D"/>
    <w:rsid w:val="00046E9E"/>
    <w:rsid w:val="00046FEC"/>
    <w:rsid w:val="000511E9"/>
    <w:rsid w:val="00052409"/>
    <w:rsid w:val="00053186"/>
    <w:rsid w:val="0005589A"/>
    <w:rsid w:val="0005670E"/>
    <w:rsid w:val="00056B89"/>
    <w:rsid w:val="00056FDA"/>
    <w:rsid w:val="00057EC1"/>
    <w:rsid w:val="0006101C"/>
    <w:rsid w:val="000646B6"/>
    <w:rsid w:val="00064D15"/>
    <w:rsid w:val="000650C2"/>
    <w:rsid w:val="00065BA2"/>
    <w:rsid w:val="00070BEB"/>
    <w:rsid w:val="00070F75"/>
    <w:rsid w:val="000721A7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B7E"/>
    <w:rsid w:val="00091BBD"/>
    <w:rsid w:val="00091F56"/>
    <w:rsid w:val="000927D0"/>
    <w:rsid w:val="000937AC"/>
    <w:rsid w:val="000A0711"/>
    <w:rsid w:val="000A1A4D"/>
    <w:rsid w:val="000A4744"/>
    <w:rsid w:val="000A559E"/>
    <w:rsid w:val="000A6F66"/>
    <w:rsid w:val="000A74CC"/>
    <w:rsid w:val="000B056F"/>
    <w:rsid w:val="000B0F39"/>
    <w:rsid w:val="000B14A8"/>
    <w:rsid w:val="000B56F0"/>
    <w:rsid w:val="000B5CC4"/>
    <w:rsid w:val="000C229D"/>
    <w:rsid w:val="000C466C"/>
    <w:rsid w:val="000C4B13"/>
    <w:rsid w:val="000C5B2B"/>
    <w:rsid w:val="000C6326"/>
    <w:rsid w:val="000C7EF7"/>
    <w:rsid w:val="000D1586"/>
    <w:rsid w:val="000D2188"/>
    <w:rsid w:val="000D5114"/>
    <w:rsid w:val="000D5E27"/>
    <w:rsid w:val="000D695F"/>
    <w:rsid w:val="000D7B56"/>
    <w:rsid w:val="000E1AD9"/>
    <w:rsid w:val="000E3A8C"/>
    <w:rsid w:val="000E68DC"/>
    <w:rsid w:val="000E6F6F"/>
    <w:rsid w:val="000F06E2"/>
    <w:rsid w:val="000F1341"/>
    <w:rsid w:val="000F2D6C"/>
    <w:rsid w:val="000F4E35"/>
    <w:rsid w:val="000F548E"/>
    <w:rsid w:val="000F6E91"/>
    <w:rsid w:val="000F7915"/>
    <w:rsid w:val="000F7E7B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1192"/>
    <w:rsid w:val="00134290"/>
    <w:rsid w:val="00134534"/>
    <w:rsid w:val="00136003"/>
    <w:rsid w:val="00140F59"/>
    <w:rsid w:val="0014452E"/>
    <w:rsid w:val="001451B1"/>
    <w:rsid w:val="00145DD5"/>
    <w:rsid w:val="0014610C"/>
    <w:rsid w:val="00146325"/>
    <w:rsid w:val="00150E33"/>
    <w:rsid w:val="001519AB"/>
    <w:rsid w:val="00152C1F"/>
    <w:rsid w:val="0015371C"/>
    <w:rsid w:val="00153FF7"/>
    <w:rsid w:val="001547EF"/>
    <w:rsid w:val="00155CFA"/>
    <w:rsid w:val="001560B0"/>
    <w:rsid w:val="00157166"/>
    <w:rsid w:val="001619DF"/>
    <w:rsid w:val="001624A3"/>
    <w:rsid w:val="001639B3"/>
    <w:rsid w:val="00164CDC"/>
    <w:rsid w:val="00166D86"/>
    <w:rsid w:val="00167C1D"/>
    <w:rsid w:val="00167CF1"/>
    <w:rsid w:val="00170CE1"/>
    <w:rsid w:val="00171021"/>
    <w:rsid w:val="00171AA0"/>
    <w:rsid w:val="00172602"/>
    <w:rsid w:val="001738AB"/>
    <w:rsid w:val="0017730D"/>
    <w:rsid w:val="0018115E"/>
    <w:rsid w:val="00182EE6"/>
    <w:rsid w:val="00183A2C"/>
    <w:rsid w:val="00184F68"/>
    <w:rsid w:val="0018638D"/>
    <w:rsid w:val="00187C28"/>
    <w:rsid w:val="00192686"/>
    <w:rsid w:val="001944AB"/>
    <w:rsid w:val="00194EAD"/>
    <w:rsid w:val="00195F3D"/>
    <w:rsid w:val="00196A16"/>
    <w:rsid w:val="001A03E3"/>
    <w:rsid w:val="001A041A"/>
    <w:rsid w:val="001A18D8"/>
    <w:rsid w:val="001A2C26"/>
    <w:rsid w:val="001A3A11"/>
    <w:rsid w:val="001A67CA"/>
    <w:rsid w:val="001A72E4"/>
    <w:rsid w:val="001B04E8"/>
    <w:rsid w:val="001B2984"/>
    <w:rsid w:val="001B2C8C"/>
    <w:rsid w:val="001B3001"/>
    <w:rsid w:val="001B4D59"/>
    <w:rsid w:val="001B56C6"/>
    <w:rsid w:val="001B7334"/>
    <w:rsid w:val="001C1C20"/>
    <w:rsid w:val="001C3119"/>
    <w:rsid w:val="001C50B8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F007C"/>
    <w:rsid w:val="001F0F2C"/>
    <w:rsid w:val="001F239F"/>
    <w:rsid w:val="001F2AFC"/>
    <w:rsid w:val="001F33A6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2D0F"/>
    <w:rsid w:val="00215051"/>
    <w:rsid w:val="00215FCE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470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4849"/>
    <w:rsid w:val="00245EB7"/>
    <w:rsid w:val="00246AFB"/>
    <w:rsid w:val="00246C88"/>
    <w:rsid w:val="0025096C"/>
    <w:rsid w:val="002520AA"/>
    <w:rsid w:val="00253A0B"/>
    <w:rsid w:val="00255940"/>
    <w:rsid w:val="00255F51"/>
    <w:rsid w:val="00256BCD"/>
    <w:rsid w:val="002570E0"/>
    <w:rsid w:val="0025754A"/>
    <w:rsid w:val="00260D3C"/>
    <w:rsid w:val="00261297"/>
    <w:rsid w:val="00261F4C"/>
    <w:rsid w:val="00262E05"/>
    <w:rsid w:val="00263D21"/>
    <w:rsid w:val="00264287"/>
    <w:rsid w:val="00264527"/>
    <w:rsid w:val="0026589D"/>
    <w:rsid w:val="002664E1"/>
    <w:rsid w:val="0026774A"/>
    <w:rsid w:val="002707AE"/>
    <w:rsid w:val="00272F9B"/>
    <w:rsid w:val="0027573E"/>
    <w:rsid w:val="00277A72"/>
    <w:rsid w:val="00281BF1"/>
    <w:rsid w:val="0028263B"/>
    <w:rsid w:val="0028305A"/>
    <w:rsid w:val="0028418F"/>
    <w:rsid w:val="00285784"/>
    <w:rsid w:val="00286123"/>
    <w:rsid w:val="0028692C"/>
    <w:rsid w:val="0028775D"/>
    <w:rsid w:val="002947C3"/>
    <w:rsid w:val="0029486B"/>
    <w:rsid w:val="00295266"/>
    <w:rsid w:val="00295786"/>
    <w:rsid w:val="00295CA1"/>
    <w:rsid w:val="00296D1B"/>
    <w:rsid w:val="00297CC3"/>
    <w:rsid w:val="002A12C3"/>
    <w:rsid w:val="002A21DA"/>
    <w:rsid w:val="002A2D2D"/>
    <w:rsid w:val="002A3E0E"/>
    <w:rsid w:val="002A494D"/>
    <w:rsid w:val="002B079F"/>
    <w:rsid w:val="002B46CC"/>
    <w:rsid w:val="002B489A"/>
    <w:rsid w:val="002B568E"/>
    <w:rsid w:val="002B631E"/>
    <w:rsid w:val="002C18BB"/>
    <w:rsid w:val="002C1C12"/>
    <w:rsid w:val="002D4694"/>
    <w:rsid w:val="002D4BE9"/>
    <w:rsid w:val="002D5341"/>
    <w:rsid w:val="002D5386"/>
    <w:rsid w:val="002D57A7"/>
    <w:rsid w:val="002D5A7E"/>
    <w:rsid w:val="002D65EC"/>
    <w:rsid w:val="002D722E"/>
    <w:rsid w:val="002D75F4"/>
    <w:rsid w:val="002D7F2A"/>
    <w:rsid w:val="002E2F5C"/>
    <w:rsid w:val="002E371F"/>
    <w:rsid w:val="002E4F5D"/>
    <w:rsid w:val="002E6626"/>
    <w:rsid w:val="002E7E8B"/>
    <w:rsid w:val="002E7F29"/>
    <w:rsid w:val="002F15FF"/>
    <w:rsid w:val="002F21DB"/>
    <w:rsid w:val="002F2B48"/>
    <w:rsid w:val="002F2C7D"/>
    <w:rsid w:val="002F2F5E"/>
    <w:rsid w:val="002F3788"/>
    <w:rsid w:val="002F3ED1"/>
    <w:rsid w:val="002F5277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687A"/>
    <w:rsid w:val="00316B4F"/>
    <w:rsid w:val="00316D3B"/>
    <w:rsid w:val="00317120"/>
    <w:rsid w:val="003226CA"/>
    <w:rsid w:val="00322D8A"/>
    <w:rsid w:val="00324197"/>
    <w:rsid w:val="00325936"/>
    <w:rsid w:val="003262B8"/>
    <w:rsid w:val="00326979"/>
    <w:rsid w:val="00327111"/>
    <w:rsid w:val="003304F1"/>
    <w:rsid w:val="00330936"/>
    <w:rsid w:val="00330C2F"/>
    <w:rsid w:val="0033157A"/>
    <w:rsid w:val="0033212E"/>
    <w:rsid w:val="003346BD"/>
    <w:rsid w:val="0033490F"/>
    <w:rsid w:val="00335D07"/>
    <w:rsid w:val="0033720D"/>
    <w:rsid w:val="00337F2B"/>
    <w:rsid w:val="0034161B"/>
    <w:rsid w:val="00341E4E"/>
    <w:rsid w:val="0034325B"/>
    <w:rsid w:val="00344287"/>
    <w:rsid w:val="00344F56"/>
    <w:rsid w:val="00345C78"/>
    <w:rsid w:val="00345E9A"/>
    <w:rsid w:val="00351209"/>
    <w:rsid w:val="00352428"/>
    <w:rsid w:val="00352A1A"/>
    <w:rsid w:val="00353B25"/>
    <w:rsid w:val="0035697F"/>
    <w:rsid w:val="00356CB9"/>
    <w:rsid w:val="00356F4F"/>
    <w:rsid w:val="00357589"/>
    <w:rsid w:val="003604B9"/>
    <w:rsid w:val="00360742"/>
    <w:rsid w:val="00361B6B"/>
    <w:rsid w:val="00362498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0265"/>
    <w:rsid w:val="00391D45"/>
    <w:rsid w:val="003927B6"/>
    <w:rsid w:val="00392AF4"/>
    <w:rsid w:val="00393241"/>
    <w:rsid w:val="00393972"/>
    <w:rsid w:val="003940CD"/>
    <w:rsid w:val="00394401"/>
    <w:rsid w:val="00394CFA"/>
    <w:rsid w:val="00394F97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0407"/>
    <w:rsid w:val="003C0958"/>
    <w:rsid w:val="003C1207"/>
    <w:rsid w:val="003C2141"/>
    <w:rsid w:val="003C36CA"/>
    <w:rsid w:val="003C46CF"/>
    <w:rsid w:val="003C4E47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4B72"/>
    <w:rsid w:val="003E5275"/>
    <w:rsid w:val="003E5534"/>
    <w:rsid w:val="003E5E15"/>
    <w:rsid w:val="003E6B67"/>
    <w:rsid w:val="003E6BFB"/>
    <w:rsid w:val="003F11B3"/>
    <w:rsid w:val="003F1864"/>
    <w:rsid w:val="003F1E4F"/>
    <w:rsid w:val="003F3BD8"/>
    <w:rsid w:val="003F45CA"/>
    <w:rsid w:val="003F4F9C"/>
    <w:rsid w:val="00400344"/>
    <w:rsid w:val="004004AB"/>
    <w:rsid w:val="00402822"/>
    <w:rsid w:val="00402EAE"/>
    <w:rsid w:val="004039A7"/>
    <w:rsid w:val="004042B4"/>
    <w:rsid w:val="00404F93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17DE9"/>
    <w:rsid w:val="00417F52"/>
    <w:rsid w:val="004207E8"/>
    <w:rsid w:val="00421FFB"/>
    <w:rsid w:val="0042467F"/>
    <w:rsid w:val="0042677E"/>
    <w:rsid w:val="00427775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3C6C"/>
    <w:rsid w:val="004445F7"/>
    <w:rsid w:val="00444E72"/>
    <w:rsid w:val="0044598C"/>
    <w:rsid w:val="00445D85"/>
    <w:rsid w:val="004460C3"/>
    <w:rsid w:val="00446BCE"/>
    <w:rsid w:val="0044712F"/>
    <w:rsid w:val="00447D13"/>
    <w:rsid w:val="004506A6"/>
    <w:rsid w:val="00450DDB"/>
    <w:rsid w:val="00451078"/>
    <w:rsid w:val="00451CF3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746"/>
    <w:rsid w:val="00472AE2"/>
    <w:rsid w:val="0047331A"/>
    <w:rsid w:val="00474889"/>
    <w:rsid w:val="00476D4B"/>
    <w:rsid w:val="00477358"/>
    <w:rsid w:val="00481AED"/>
    <w:rsid w:val="00482395"/>
    <w:rsid w:val="00484ACB"/>
    <w:rsid w:val="00486143"/>
    <w:rsid w:val="00486441"/>
    <w:rsid w:val="00487372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430A"/>
    <w:rsid w:val="004A503C"/>
    <w:rsid w:val="004A5A9F"/>
    <w:rsid w:val="004A5CC6"/>
    <w:rsid w:val="004A6C3A"/>
    <w:rsid w:val="004A6E63"/>
    <w:rsid w:val="004A774F"/>
    <w:rsid w:val="004A7E77"/>
    <w:rsid w:val="004B0498"/>
    <w:rsid w:val="004B177D"/>
    <w:rsid w:val="004B2DAA"/>
    <w:rsid w:val="004B47ED"/>
    <w:rsid w:val="004B5DA1"/>
    <w:rsid w:val="004C4260"/>
    <w:rsid w:val="004C680F"/>
    <w:rsid w:val="004C6E2F"/>
    <w:rsid w:val="004C7EF5"/>
    <w:rsid w:val="004D043A"/>
    <w:rsid w:val="004D0A47"/>
    <w:rsid w:val="004D1105"/>
    <w:rsid w:val="004D29A9"/>
    <w:rsid w:val="004D36A5"/>
    <w:rsid w:val="004D685D"/>
    <w:rsid w:val="004D693B"/>
    <w:rsid w:val="004D71B1"/>
    <w:rsid w:val="004D727E"/>
    <w:rsid w:val="004E4291"/>
    <w:rsid w:val="004E4654"/>
    <w:rsid w:val="004E6CCB"/>
    <w:rsid w:val="004E6CCC"/>
    <w:rsid w:val="004E7B9F"/>
    <w:rsid w:val="004F0F17"/>
    <w:rsid w:val="004F193F"/>
    <w:rsid w:val="004F28BA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67B"/>
    <w:rsid w:val="005029CB"/>
    <w:rsid w:val="0050307D"/>
    <w:rsid w:val="005039A4"/>
    <w:rsid w:val="00503A82"/>
    <w:rsid w:val="00503C04"/>
    <w:rsid w:val="00507F46"/>
    <w:rsid w:val="0051449D"/>
    <w:rsid w:val="00514CBC"/>
    <w:rsid w:val="00515B40"/>
    <w:rsid w:val="0051737C"/>
    <w:rsid w:val="00517B12"/>
    <w:rsid w:val="00521A31"/>
    <w:rsid w:val="0052369E"/>
    <w:rsid w:val="00524789"/>
    <w:rsid w:val="00524877"/>
    <w:rsid w:val="005254A1"/>
    <w:rsid w:val="00527B23"/>
    <w:rsid w:val="00527CBE"/>
    <w:rsid w:val="00532767"/>
    <w:rsid w:val="005335CA"/>
    <w:rsid w:val="00534261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3DC"/>
    <w:rsid w:val="00541DDF"/>
    <w:rsid w:val="00541F25"/>
    <w:rsid w:val="00544AF7"/>
    <w:rsid w:val="00546313"/>
    <w:rsid w:val="00546C37"/>
    <w:rsid w:val="00546C8B"/>
    <w:rsid w:val="00546D1C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70E"/>
    <w:rsid w:val="00557BCE"/>
    <w:rsid w:val="00562698"/>
    <w:rsid w:val="00564029"/>
    <w:rsid w:val="00564D7B"/>
    <w:rsid w:val="00564DC1"/>
    <w:rsid w:val="00565051"/>
    <w:rsid w:val="0056527D"/>
    <w:rsid w:val="0056543E"/>
    <w:rsid w:val="00565440"/>
    <w:rsid w:val="00567AC9"/>
    <w:rsid w:val="00574447"/>
    <w:rsid w:val="00574D54"/>
    <w:rsid w:val="00577035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391B"/>
    <w:rsid w:val="005B5EB8"/>
    <w:rsid w:val="005C0C34"/>
    <w:rsid w:val="005C131C"/>
    <w:rsid w:val="005C22DE"/>
    <w:rsid w:val="005C35A3"/>
    <w:rsid w:val="005C584A"/>
    <w:rsid w:val="005C6A24"/>
    <w:rsid w:val="005C6C3F"/>
    <w:rsid w:val="005C73B8"/>
    <w:rsid w:val="005D0207"/>
    <w:rsid w:val="005D0F90"/>
    <w:rsid w:val="005D1F8E"/>
    <w:rsid w:val="005D3EB1"/>
    <w:rsid w:val="005D4992"/>
    <w:rsid w:val="005E04CE"/>
    <w:rsid w:val="005E1363"/>
    <w:rsid w:val="005E34B7"/>
    <w:rsid w:val="005E4220"/>
    <w:rsid w:val="005E430D"/>
    <w:rsid w:val="005E4C99"/>
    <w:rsid w:val="005E52CA"/>
    <w:rsid w:val="005E6CC9"/>
    <w:rsid w:val="005E6E29"/>
    <w:rsid w:val="005E7760"/>
    <w:rsid w:val="005E7C01"/>
    <w:rsid w:val="005F04FF"/>
    <w:rsid w:val="005F0A5A"/>
    <w:rsid w:val="005F1B92"/>
    <w:rsid w:val="005F204A"/>
    <w:rsid w:val="005F278E"/>
    <w:rsid w:val="005F3AB0"/>
    <w:rsid w:val="005F4F52"/>
    <w:rsid w:val="005F5832"/>
    <w:rsid w:val="005F5903"/>
    <w:rsid w:val="005F61C1"/>
    <w:rsid w:val="005F7A49"/>
    <w:rsid w:val="006006A6"/>
    <w:rsid w:val="00600746"/>
    <w:rsid w:val="00600B16"/>
    <w:rsid w:val="00602D52"/>
    <w:rsid w:val="006031F1"/>
    <w:rsid w:val="00604363"/>
    <w:rsid w:val="00604C76"/>
    <w:rsid w:val="00605051"/>
    <w:rsid w:val="00605C1D"/>
    <w:rsid w:val="00606ED1"/>
    <w:rsid w:val="00610E19"/>
    <w:rsid w:val="00611099"/>
    <w:rsid w:val="0061112E"/>
    <w:rsid w:val="0061364D"/>
    <w:rsid w:val="00615083"/>
    <w:rsid w:val="0061659D"/>
    <w:rsid w:val="006205C9"/>
    <w:rsid w:val="00620E80"/>
    <w:rsid w:val="0062270A"/>
    <w:rsid w:val="00622CB6"/>
    <w:rsid w:val="00623B0F"/>
    <w:rsid w:val="00623E29"/>
    <w:rsid w:val="00624DCF"/>
    <w:rsid w:val="0062574F"/>
    <w:rsid w:val="00625E88"/>
    <w:rsid w:val="00626760"/>
    <w:rsid w:val="00627206"/>
    <w:rsid w:val="006316A1"/>
    <w:rsid w:val="00632642"/>
    <w:rsid w:val="00632962"/>
    <w:rsid w:val="006329DF"/>
    <w:rsid w:val="00633198"/>
    <w:rsid w:val="0063342B"/>
    <w:rsid w:val="00634443"/>
    <w:rsid w:val="0063684D"/>
    <w:rsid w:val="00636F66"/>
    <w:rsid w:val="00637BEB"/>
    <w:rsid w:val="00640A9D"/>
    <w:rsid w:val="00641B3C"/>
    <w:rsid w:val="00641E45"/>
    <w:rsid w:val="0064310A"/>
    <w:rsid w:val="006444C9"/>
    <w:rsid w:val="006463C2"/>
    <w:rsid w:val="00646696"/>
    <w:rsid w:val="0065113B"/>
    <w:rsid w:val="0065163E"/>
    <w:rsid w:val="00651F1A"/>
    <w:rsid w:val="00652AFA"/>
    <w:rsid w:val="00652B45"/>
    <w:rsid w:val="00653ACA"/>
    <w:rsid w:val="0065430F"/>
    <w:rsid w:val="00654822"/>
    <w:rsid w:val="006553FE"/>
    <w:rsid w:val="00655740"/>
    <w:rsid w:val="006559C3"/>
    <w:rsid w:val="00656088"/>
    <w:rsid w:val="0065619B"/>
    <w:rsid w:val="0065621B"/>
    <w:rsid w:val="006565AB"/>
    <w:rsid w:val="006577B3"/>
    <w:rsid w:val="00662C52"/>
    <w:rsid w:val="00663207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4696"/>
    <w:rsid w:val="00675CCF"/>
    <w:rsid w:val="00675EDD"/>
    <w:rsid w:val="00676EC6"/>
    <w:rsid w:val="006772C1"/>
    <w:rsid w:val="0068038B"/>
    <w:rsid w:val="006803DF"/>
    <w:rsid w:val="00681F9B"/>
    <w:rsid w:val="006830F8"/>
    <w:rsid w:val="00683F90"/>
    <w:rsid w:val="00684AF3"/>
    <w:rsid w:val="00685533"/>
    <w:rsid w:val="00685E7D"/>
    <w:rsid w:val="0068694D"/>
    <w:rsid w:val="00687D3E"/>
    <w:rsid w:val="00690103"/>
    <w:rsid w:val="0069037D"/>
    <w:rsid w:val="00691B51"/>
    <w:rsid w:val="0069228A"/>
    <w:rsid w:val="0069297C"/>
    <w:rsid w:val="00694061"/>
    <w:rsid w:val="00694F21"/>
    <w:rsid w:val="00695634"/>
    <w:rsid w:val="0069578D"/>
    <w:rsid w:val="0069586E"/>
    <w:rsid w:val="00695F24"/>
    <w:rsid w:val="006A4CA4"/>
    <w:rsid w:val="006A4F6A"/>
    <w:rsid w:val="006A5396"/>
    <w:rsid w:val="006A683E"/>
    <w:rsid w:val="006B1195"/>
    <w:rsid w:val="006B1DCE"/>
    <w:rsid w:val="006B2F67"/>
    <w:rsid w:val="006B5EAB"/>
    <w:rsid w:val="006B6150"/>
    <w:rsid w:val="006B74D6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2C3"/>
    <w:rsid w:val="006D1D31"/>
    <w:rsid w:val="006D3CBE"/>
    <w:rsid w:val="006D505E"/>
    <w:rsid w:val="006D62D2"/>
    <w:rsid w:val="006D7166"/>
    <w:rsid w:val="006E2245"/>
    <w:rsid w:val="006E251E"/>
    <w:rsid w:val="006E33FC"/>
    <w:rsid w:val="006E3832"/>
    <w:rsid w:val="006E3E08"/>
    <w:rsid w:val="006E65E8"/>
    <w:rsid w:val="006E6BFE"/>
    <w:rsid w:val="006E7E50"/>
    <w:rsid w:val="006F0361"/>
    <w:rsid w:val="006F34C4"/>
    <w:rsid w:val="006F3DB9"/>
    <w:rsid w:val="006F56EE"/>
    <w:rsid w:val="006F68B5"/>
    <w:rsid w:val="00701791"/>
    <w:rsid w:val="00702F72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4782"/>
    <w:rsid w:val="00715C6E"/>
    <w:rsid w:val="00715EA1"/>
    <w:rsid w:val="00716D1B"/>
    <w:rsid w:val="007214AE"/>
    <w:rsid w:val="00722D09"/>
    <w:rsid w:val="00724DA4"/>
    <w:rsid w:val="00726D5C"/>
    <w:rsid w:val="00726F30"/>
    <w:rsid w:val="007270B7"/>
    <w:rsid w:val="00727E31"/>
    <w:rsid w:val="00732C77"/>
    <w:rsid w:val="00732EB9"/>
    <w:rsid w:val="00733F5B"/>
    <w:rsid w:val="00734F80"/>
    <w:rsid w:val="00736534"/>
    <w:rsid w:val="0073688F"/>
    <w:rsid w:val="007378B6"/>
    <w:rsid w:val="0074240A"/>
    <w:rsid w:val="00742B9F"/>
    <w:rsid w:val="00742EBB"/>
    <w:rsid w:val="00746EAD"/>
    <w:rsid w:val="00747E60"/>
    <w:rsid w:val="00754700"/>
    <w:rsid w:val="00754835"/>
    <w:rsid w:val="007561C0"/>
    <w:rsid w:val="00756676"/>
    <w:rsid w:val="007569D8"/>
    <w:rsid w:val="0076027A"/>
    <w:rsid w:val="00760464"/>
    <w:rsid w:val="0076149C"/>
    <w:rsid w:val="0076237C"/>
    <w:rsid w:val="0076251F"/>
    <w:rsid w:val="0076477F"/>
    <w:rsid w:val="007673EE"/>
    <w:rsid w:val="00767465"/>
    <w:rsid w:val="007677C0"/>
    <w:rsid w:val="00767DE2"/>
    <w:rsid w:val="0077009F"/>
    <w:rsid w:val="007707B8"/>
    <w:rsid w:val="00772305"/>
    <w:rsid w:val="0077267A"/>
    <w:rsid w:val="0077320D"/>
    <w:rsid w:val="00773E64"/>
    <w:rsid w:val="00780748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803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4AC5"/>
    <w:rsid w:val="007B68CC"/>
    <w:rsid w:val="007C0BAD"/>
    <w:rsid w:val="007C0CDD"/>
    <w:rsid w:val="007C0E47"/>
    <w:rsid w:val="007C1291"/>
    <w:rsid w:val="007C1D27"/>
    <w:rsid w:val="007C208D"/>
    <w:rsid w:val="007C3237"/>
    <w:rsid w:val="007C3A52"/>
    <w:rsid w:val="007C3E81"/>
    <w:rsid w:val="007C400F"/>
    <w:rsid w:val="007C4391"/>
    <w:rsid w:val="007C4E38"/>
    <w:rsid w:val="007C5288"/>
    <w:rsid w:val="007C6972"/>
    <w:rsid w:val="007D13D3"/>
    <w:rsid w:val="007D16B3"/>
    <w:rsid w:val="007D1FB9"/>
    <w:rsid w:val="007D5E2E"/>
    <w:rsid w:val="007D5FFD"/>
    <w:rsid w:val="007D62D7"/>
    <w:rsid w:val="007D7040"/>
    <w:rsid w:val="007E0960"/>
    <w:rsid w:val="007E20DB"/>
    <w:rsid w:val="007E3A67"/>
    <w:rsid w:val="007E3DEB"/>
    <w:rsid w:val="007E51C3"/>
    <w:rsid w:val="007E7BAF"/>
    <w:rsid w:val="007F0DF8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105A0"/>
    <w:rsid w:val="00810869"/>
    <w:rsid w:val="008117DF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2661D"/>
    <w:rsid w:val="00831EBD"/>
    <w:rsid w:val="00832249"/>
    <w:rsid w:val="0083225B"/>
    <w:rsid w:val="00833643"/>
    <w:rsid w:val="00833749"/>
    <w:rsid w:val="008344D2"/>
    <w:rsid w:val="00834D57"/>
    <w:rsid w:val="00835213"/>
    <w:rsid w:val="0083622E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0B0F"/>
    <w:rsid w:val="0086126B"/>
    <w:rsid w:val="00861625"/>
    <w:rsid w:val="008617B5"/>
    <w:rsid w:val="00861AC6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41A"/>
    <w:rsid w:val="0087550A"/>
    <w:rsid w:val="0087697D"/>
    <w:rsid w:val="008778A4"/>
    <w:rsid w:val="00877928"/>
    <w:rsid w:val="00877C80"/>
    <w:rsid w:val="0088080B"/>
    <w:rsid w:val="00882B81"/>
    <w:rsid w:val="008845F1"/>
    <w:rsid w:val="008846E7"/>
    <w:rsid w:val="008850E0"/>
    <w:rsid w:val="008906AB"/>
    <w:rsid w:val="00890876"/>
    <w:rsid w:val="0089139C"/>
    <w:rsid w:val="008918FB"/>
    <w:rsid w:val="00892EFE"/>
    <w:rsid w:val="0089362D"/>
    <w:rsid w:val="00894ED7"/>
    <w:rsid w:val="00897393"/>
    <w:rsid w:val="00897974"/>
    <w:rsid w:val="008A1638"/>
    <w:rsid w:val="008A17C5"/>
    <w:rsid w:val="008A209D"/>
    <w:rsid w:val="008A4CA3"/>
    <w:rsid w:val="008A603E"/>
    <w:rsid w:val="008A67EA"/>
    <w:rsid w:val="008A6DA2"/>
    <w:rsid w:val="008B44B3"/>
    <w:rsid w:val="008B46F0"/>
    <w:rsid w:val="008B47E9"/>
    <w:rsid w:val="008B7BC9"/>
    <w:rsid w:val="008C09F7"/>
    <w:rsid w:val="008C194B"/>
    <w:rsid w:val="008C2B83"/>
    <w:rsid w:val="008C32D8"/>
    <w:rsid w:val="008C3811"/>
    <w:rsid w:val="008D0AFE"/>
    <w:rsid w:val="008D158C"/>
    <w:rsid w:val="008D1596"/>
    <w:rsid w:val="008D1EA3"/>
    <w:rsid w:val="008D362C"/>
    <w:rsid w:val="008D375D"/>
    <w:rsid w:val="008D6130"/>
    <w:rsid w:val="008D6636"/>
    <w:rsid w:val="008D6EAD"/>
    <w:rsid w:val="008D701D"/>
    <w:rsid w:val="008D7E3D"/>
    <w:rsid w:val="008E14DA"/>
    <w:rsid w:val="008E2022"/>
    <w:rsid w:val="008E388F"/>
    <w:rsid w:val="008E3926"/>
    <w:rsid w:val="008E5374"/>
    <w:rsid w:val="008E5959"/>
    <w:rsid w:val="008E6CF3"/>
    <w:rsid w:val="008F06EA"/>
    <w:rsid w:val="008F080D"/>
    <w:rsid w:val="008F0B78"/>
    <w:rsid w:val="008F1136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15204"/>
    <w:rsid w:val="00920574"/>
    <w:rsid w:val="009216EA"/>
    <w:rsid w:val="0092361F"/>
    <w:rsid w:val="00925D3D"/>
    <w:rsid w:val="00926DDC"/>
    <w:rsid w:val="0092703D"/>
    <w:rsid w:val="00930C7E"/>
    <w:rsid w:val="00930D86"/>
    <w:rsid w:val="0093207A"/>
    <w:rsid w:val="0093351D"/>
    <w:rsid w:val="00933B63"/>
    <w:rsid w:val="009343F0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44F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2328"/>
    <w:rsid w:val="00963D32"/>
    <w:rsid w:val="00963F6D"/>
    <w:rsid w:val="0096439F"/>
    <w:rsid w:val="009643A1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6A18"/>
    <w:rsid w:val="00987272"/>
    <w:rsid w:val="00987575"/>
    <w:rsid w:val="00991258"/>
    <w:rsid w:val="009919A3"/>
    <w:rsid w:val="0099246A"/>
    <w:rsid w:val="00996143"/>
    <w:rsid w:val="009A24AB"/>
    <w:rsid w:val="009A296D"/>
    <w:rsid w:val="009A2E22"/>
    <w:rsid w:val="009A4940"/>
    <w:rsid w:val="009A508F"/>
    <w:rsid w:val="009A523A"/>
    <w:rsid w:val="009A6C75"/>
    <w:rsid w:val="009B1972"/>
    <w:rsid w:val="009B1AB4"/>
    <w:rsid w:val="009B3F59"/>
    <w:rsid w:val="009B4CBF"/>
    <w:rsid w:val="009B4D37"/>
    <w:rsid w:val="009B6F06"/>
    <w:rsid w:val="009C0C39"/>
    <w:rsid w:val="009C1ADA"/>
    <w:rsid w:val="009C234C"/>
    <w:rsid w:val="009C649C"/>
    <w:rsid w:val="009C6C00"/>
    <w:rsid w:val="009C756B"/>
    <w:rsid w:val="009D03BE"/>
    <w:rsid w:val="009D145B"/>
    <w:rsid w:val="009D1805"/>
    <w:rsid w:val="009D3B03"/>
    <w:rsid w:val="009D7478"/>
    <w:rsid w:val="009E0B91"/>
    <w:rsid w:val="009E1228"/>
    <w:rsid w:val="009E243E"/>
    <w:rsid w:val="009E3395"/>
    <w:rsid w:val="009E33A9"/>
    <w:rsid w:val="009E4BD1"/>
    <w:rsid w:val="009F120B"/>
    <w:rsid w:val="009F150C"/>
    <w:rsid w:val="009F2900"/>
    <w:rsid w:val="009F308B"/>
    <w:rsid w:val="009F3A30"/>
    <w:rsid w:val="009F63D0"/>
    <w:rsid w:val="00A004ED"/>
    <w:rsid w:val="00A02545"/>
    <w:rsid w:val="00A0284E"/>
    <w:rsid w:val="00A02B89"/>
    <w:rsid w:val="00A02EC2"/>
    <w:rsid w:val="00A04F2F"/>
    <w:rsid w:val="00A067D2"/>
    <w:rsid w:val="00A06D89"/>
    <w:rsid w:val="00A110C9"/>
    <w:rsid w:val="00A13548"/>
    <w:rsid w:val="00A13D76"/>
    <w:rsid w:val="00A15C54"/>
    <w:rsid w:val="00A160D2"/>
    <w:rsid w:val="00A16884"/>
    <w:rsid w:val="00A169B5"/>
    <w:rsid w:val="00A170C0"/>
    <w:rsid w:val="00A1740C"/>
    <w:rsid w:val="00A17874"/>
    <w:rsid w:val="00A211EF"/>
    <w:rsid w:val="00A21234"/>
    <w:rsid w:val="00A215CD"/>
    <w:rsid w:val="00A216A9"/>
    <w:rsid w:val="00A2268B"/>
    <w:rsid w:val="00A22961"/>
    <w:rsid w:val="00A24315"/>
    <w:rsid w:val="00A27CA4"/>
    <w:rsid w:val="00A3185C"/>
    <w:rsid w:val="00A33BA3"/>
    <w:rsid w:val="00A34C35"/>
    <w:rsid w:val="00A34DE9"/>
    <w:rsid w:val="00A34FE5"/>
    <w:rsid w:val="00A35D40"/>
    <w:rsid w:val="00A3639B"/>
    <w:rsid w:val="00A40CBD"/>
    <w:rsid w:val="00A40D20"/>
    <w:rsid w:val="00A418BF"/>
    <w:rsid w:val="00A4190C"/>
    <w:rsid w:val="00A4260B"/>
    <w:rsid w:val="00A4399E"/>
    <w:rsid w:val="00A440F8"/>
    <w:rsid w:val="00A44414"/>
    <w:rsid w:val="00A447C0"/>
    <w:rsid w:val="00A44CE1"/>
    <w:rsid w:val="00A44D0F"/>
    <w:rsid w:val="00A45A89"/>
    <w:rsid w:val="00A45F18"/>
    <w:rsid w:val="00A46561"/>
    <w:rsid w:val="00A47F12"/>
    <w:rsid w:val="00A52D7D"/>
    <w:rsid w:val="00A53E4C"/>
    <w:rsid w:val="00A543E2"/>
    <w:rsid w:val="00A55841"/>
    <w:rsid w:val="00A55937"/>
    <w:rsid w:val="00A57D20"/>
    <w:rsid w:val="00A61370"/>
    <w:rsid w:val="00A63784"/>
    <w:rsid w:val="00A64C42"/>
    <w:rsid w:val="00A65064"/>
    <w:rsid w:val="00A65A55"/>
    <w:rsid w:val="00A67985"/>
    <w:rsid w:val="00A67AC0"/>
    <w:rsid w:val="00A700A9"/>
    <w:rsid w:val="00A70227"/>
    <w:rsid w:val="00A72988"/>
    <w:rsid w:val="00A72A8B"/>
    <w:rsid w:val="00A7391B"/>
    <w:rsid w:val="00A75BA0"/>
    <w:rsid w:val="00A76669"/>
    <w:rsid w:val="00A826A0"/>
    <w:rsid w:val="00A82CB2"/>
    <w:rsid w:val="00A83D6E"/>
    <w:rsid w:val="00A85FA6"/>
    <w:rsid w:val="00A86780"/>
    <w:rsid w:val="00A87D30"/>
    <w:rsid w:val="00A9022B"/>
    <w:rsid w:val="00A90E35"/>
    <w:rsid w:val="00A90E7E"/>
    <w:rsid w:val="00A918CA"/>
    <w:rsid w:val="00A91E34"/>
    <w:rsid w:val="00A937C7"/>
    <w:rsid w:val="00A94437"/>
    <w:rsid w:val="00A94545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BE2"/>
    <w:rsid w:val="00AB7C72"/>
    <w:rsid w:val="00AC287E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F02BE"/>
    <w:rsid w:val="00AF0D15"/>
    <w:rsid w:val="00AF18E4"/>
    <w:rsid w:val="00AF4CDE"/>
    <w:rsid w:val="00AF5137"/>
    <w:rsid w:val="00B004A2"/>
    <w:rsid w:val="00B00A26"/>
    <w:rsid w:val="00B020DA"/>
    <w:rsid w:val="00B02A7E"/>
    <w:rsid w:val="00B032A6"/>
    <w:rsid w:val="00B034B7"/>
    <w:rsid w:val="00B0463F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17678"/>
    <w:rsid w:val="00B20797"/>
    <w:rsid w:val="00B21C1E"/>
    <w:rsid w:val="00B2293D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29E4"/>
    <w:rsid w:val="00B5306B"/>
    <w:rsid w:val="00B538C6"/>
    <w:rsid w:val="00B55514"/>
    <w:rsid w:val="00B55BF6"/>
    <w:rsid w:val="00B55D21"/>
    <w:rsid w:val="00B565FD"/>
    <w:rsid w:val="00B606AC"/>
    <w:rsid w:val="00B62F4F"/>
    <w:rsid w:val="00B639DD"/>
    <w:rsid w:val="00B63DED"/>
    <w:rsid w:val="00B66C5F"/>
    <w:rsid w:val="00B70BA0"/>
    <w:rsid w:val="00B71589"/>
    <w:rsid w:val="00B718EB"/>
    <w:rsid w:val="00B73058"/>
    <w:rsid w:val="00B73A53"/>
    <w:rsid w:val="00B74356"/>
    <w:rsid w:val="00B76864"/>
    <w:rsid w:val="00B76AD3"/>
    <w:rsid w:val="00B76B2D"/>
    <w:rsid w:val="00B776BE"/>
    <w:rsid w:val="00B80628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476"/>
    <w:rsid w:val="00B94863"/>
    <w:rsid w:val="00B94A98"/>
    <w:rsid w:val="00B95514"/>
    <w:rsid w:val="00BA123F"/>
    <w:rsid w:val="00BA1F40"/>
    <w:rsid w:val="00BA30D8"/>
    <w:rsid w:val="00BA4820"/>
    <w:rsid w:val="00BA5035"/>
    <w:rsid w:val="00BA7568"/>
    <w:rsid w:val="00BA7FF0"/>
    <w:rsid w:val="00BB11EA"/>
    <w:rsid w:val="00BB1587"/>
    <w:rsid w:val="00BB1806"/>
    <w:rsid w:val="00BB5FC2"/>
    <w:rsid w:val="00BC33CF"/>
    <w:rsid w:val="00BC3A2A"/>
    <w:rsid w:val="00BC3B46"/>
    <w:rsid w:val="00BC3BC0"/>
    <w:rsid w:val="00BC4587"/>
    <w:rsid w:val="00BC4B4E"/>
    <w:rsid w:val="00BC56D6"/>
    <w:rsid w:val="00BD14ED"/>
    <w:rsid w:val="00BD3A37"/>
    <w:rsid w:val="00BD4C02"/>
    <w:rsid w:val="00BD50CA"/>
    <w:rsid w:val="00BD5A34"/>
    <w:rsid w:val="00BD6606"/>
    <w:rsid w:val="00BD6DEE"/>
    <w:rsid w:val="00BE0BD7"/>
    <w:rsid w:val="00BE1026"/>
    <w:rsid w:val="00BE1A09"/>
    <w:rsid w:val="00BE2308"/>
    <w:rsid w:val="00BE3607"/>
    <w:rsid w:val="00BE5F97"/>
    <w:rsid w:val="00BE63DA"/>
    <w:rsid w:val="00BE6C80"/>
    <w:rsid w:val="00BF0551"/>
    <w:rsid w:val="00BF1775"/>
    <w:rsid w:val="00BF201D"/>
    <w:rsid w:val="00BF273B"/>
    <w:rsid w:val="00BF36C1"/>
    <w:rsid w:val="00BF498B"/>
    <w:rsid w:val="00C02B68"/>
    <w:rsid w:val="00C03ECA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15A8"/>
    <w:rsid w:val="00C22DFE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3B64"/>
    <w:rsid w:val="00C44D8A"/>
    <w:rsid w:val="00C46821"/>
    <w:rsid w:val="00C51FF5"/>
    <w:rsid w:val="00C52AD5"/>
    <w:rsid w:val="00C52D1D"/>
    <w:rsid w:val="00C52F61"/>
    <w:rsid w:val="00C53F0F"/>
    <w:rsid w:val="00C53F37"/>
    <w:rsid w:val="00C555D8"/>
    <w:rsid w:val="00C56CE7"/>
    <w:rsid w:val="00C60D73"/>
    <w:rsid w:val="00C6161E"/>
    <w:rsid w:val="00C629DF"/>
    <w:rsid w:val="00C62A0F"/>
    <w:rsid w:val="00C64076"/>
    <w:rsid w:val="00C642C2"/>
    <w:rsid w:val="00C647D1"/>
    <w:rsid w:val="00C64EE4"/>
    <w:rsid w:val="00C64F3B"/>
    <w:rsid w:val="00C65136"/>
    <w:rsid w:val="00C65A40"/>
    <w:rsid w:val="00C65CD2"/>
    <w:rsid w:val="00C65D0B"/>
    <w:rsid w:val="00C65ED2"/>
    <w:rsid w:val="00C67F9B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003E"/>
    <w:rsid w:val="00C82537"/>
    <w:rsid w:val="00C82862"/>
    <w:rsid w:val="00C83221"/>
    <w:rsid w:val="00C8387F"/>
    <w:rsid w:val="00C83A43"/>
    <w:rsid w:val="00C842B1"/>
    <w:rsid w:val="00C84E4D"/>
    <w:rsid w:val="00C86C56"/>
    <w:rsid w:val="00C86FD6"/>
    <w:rsid w:val="00C90505"/>
    <w:rsid w:val="00C90A54"/>
    <w:rsid w:val="00C90BAB"/>
    <w:rsid w:val="00C923D1"/>
    <w:rsid w:val="00C92805"/>
    <w:rsid w:val="00C930AE"/>
    <w:rsid w:val="00C9597C"/>
    <w:rsid w:val="00C9689E"/>
    <w:rsid w:val="00C96BA5"/>
    <w:rsid w:val="00CA18F9"/>
    <w:rsid w:val="00CA20D2"/>
    <w:rsid w:val="00CA227F"/>
    <w:rsid w:val="00CB04EF"/>
    <w:rsid w:val="00CB1417"/>
    <w:rsid w:val="00CB1939"/>
    <w:rsid w:val="00CB2477"/>
    <w:rsid w:val="00CC03FB"/>
    <w:rsid w:val="00CC1435"/>
    <w:rsid w:val="00CC297D"/>
    <w:rsid w:val="00CC4606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0EBF"/>
    <w:rsid w:val="00D1123E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1CD4"/>
    <w:rsid w:val="00D33578"/>
    <w:rsid w:val="00D3422E"/>
    <w:rsid w:val="00D37E23"/>
    <w:rsid w:val="00D4093E"/>
    <w:rsid w:val="00D42BF6"/>
    <w:rsid w:val="00D4354E"/>
    <w:rsid w:val="00D4587D"/>
    <w:rsid w:val="00D46998"/>
    <w:rsid w:val="00D5125F"/>
    <w:rsid w:val="00D51BBA"/>
    <w:rsid w:val="00D522F1"/>
    <w:rsid w:val="00D543AF"/>
    <w:rsid w:val="00D544F5"/>
    <w:rsid w:val="00D5665A"/>
    <w:rsid w:val="00D56BAB"/>
    <w:rsid w:val="00D57015"/>
    <w:rsid w:val="00D612D3"/>
    <w:rsid w:val="00D61FAB"/>
    <w:rsid w:val="00D6302A"/>
    <w:rsid w:val="00D6586C"/>
    <w:rsid w:val="00D65AB4"/>
    <w:rsid w:val="00D66D47"/>
    <w:rsid w:val="00D70671"/>
    <w:rsid w:val="00D70DA9"/>
    <w:rsid w:val="00D73957"/>
    <w:rsid w:val="00D74CB7"/>
    <w:rsid w:val="00D7527A"/>
    <w:rsid w:val="00D752EE"/>
    <w:rsid w:val="00D7648F"/>
    <w:rsid w:val="00D76CD3"/>
    <w:rsid w:val="00D77C9E"/>
    <w:rsid w:val="00D77D70"/>
    <w:rsid w:val="00D81E9B"/>
    <w:rsid w:val="00D82227"/>
    <w:rsid w:val="00D82361"/>
    <w:rsid w:val="00D8277F"/>
    <w:rsid w:val="00D82C34"/>
    <w:rsid w:val="00D83EC0"/>
    <w:rsid w:val="00D85430"/>
    <w:rsid w:val="00D864EF"/>
    <w:rsid w:val="00D87112"/>
    <w:rsid w:val="00D90403"/>
    <w:rsid w:val="00D9075D"/>
    <w:rsid w:val="00D90D01"/>
    <w:rsid w:val="00D90EFB"/>
    <w:rsid w:val="00D910A9"/>
    <w:rsid w:val="00D910AA"/>
    <w:rsid w:val="00D91616"/>
    <w:rsid w:val="00D91870"/>
    <w:rsid w:val="00D91A0A"/>
    <w:rsid w:val="00D9354D"/>
    <w:rsid w:val="00D95A25"/>
    <w:rsid w:val="00D9626B"/>
    <w:rsid w:val="00D973BF"/>
    <w:rsid w:val="00D9788A"/>
    <w:rsid w:val="00DA00CA"/>
    <w:rsid w:val="00DA382D"/>
    <w:rsid w:val="00DA3BB9"/>
    <w:rsid w:val="00DA4038"/>
    <w:rsid w:val="00DA5BB6"/>
    <w:rsid w:val="00DA5F5B"/>
    <w:rsid w:val="00DA687E"/>
    <w:rsid w:val="00DB0456"/>
    <w:rsid w:val="00DB117C"/>
    <w:rsid w:val="00DB1917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CFD"/>
    <w:rsid w:val="00DC5FDB"/>
    <w:rsid w:val="00DC601E"/>
    <w:rsid w:val="00DC61F4"/>
    <w:rsid w:val="00DC6851"/>
    <w:rsid w:val="00DC6A12"/>
    <w:rsid w:val="00DC73B9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3A75"/>
    <w:rsid w:val="00DE4BC4"/>
    <w:rsid w:val="00DE6BBE"/>
    <w:rsid w:val="00DE7415"/>
    <w:rsid w:val="00DF00FA"/>
    <w:rsid w:val="00DF0840"/>
    <w:rsid w:val="00DF0FDA"/>
    <w:rsid w:val="00DF3198"/>
    <w:rsid w:val="00DF34E8"/>
    <w:rsid w:val="00DF3DF0"/>
    <w:rsid w:val="00DF3F0A"/>
    <w:rsid w:val="00DF40E6"/>
    <w:rsid w:val="00DF57D8"/>
    <w:rsid w:val="00E007F4"/>
    <w:rsid w:val="00E029ED"/>
    <w:rsid w:val="00E0386D"/>
    <w:rsid w:val="00E04619"/>
    <w:rsid w:val="00E052B6"/>
    <w:rsid w:val="00E056A6"/>
    <w:rsid w:val="00E1144D"/>
    <w:rsid w:val="00E12BA4"/>
    <w:rsid w:val="00E13E00"/>
    <w:rsid w:val="00E1554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265BF"/>
    <w:rsid w:val="00E309C1"/>
    <w:rsid w:val="00E30DC4"/>
    <w:rsid w:val="00E30F71"/>
    <w:rsid w:val="00E31575"/>
    <w:rsid w:val="00E32327"/>
    <w:rsid w:val="00E32F85"/>
    <w:rsid w:val="00E34576"/>
    <w:rsid w:val="00E346D9"/>
    <w:rsid w:val="00E35187"/>
    <w:rsid w:val="00E35D3E"/>
    <w:rsid w:val="00E361E6"/>
    <w:rsid w:val="00E36FD8"/>
    <w:rsid w:val="00E37380"/>
    <w:rsid w:val="00E41B92"/>
    <w:rsid w:val="00E4378B"/>
    <w:rsid w:val="00E43F36"/>
    <w:rsid w:val="00E445B8"/>
    <w:rsid w:val="00E45067"/>
    <w:rsid w:val="00E465C4"/>
    <w:rsid w:val="00E50031"/>
    <w:rsid w:val="00E503A5"/>
    <w:rsid w:val="00E50D83"/>
    <w:rsid w:val="00E51827"/>
    <w:rsid w:val="00E51D73"/>
    <w:rsid w:val="00E51D83"/>
    <w:rsid w:val="00E53812"/>
    <w:rsid w:val="00E54878"/>
    <w:rsid w:val="00E572B2"/>
    <w:rsid w:val="00E57D8C"/>
    <w:rsid w:val="00E604EE"/>
    <w:rsid w:val="00E608D2"/>
    <w:rsid w:val="00E62AA8"/>
    <w:rsid w:val="00E636DE"/>
    <w:rsid w:val="00E63F64"/>
    <w:rsid w:val="00E64EBC"/>
    <w:rsid w:val="00E71096"/>
    <w:rsid w:val="00E714C5"/>
    <w:rsid w:val="00E71AC3"/>
    <w:rsid w:val="00E71B3C"/>
    <w:rsid w:val="00E71BBC"/>
    <w:rsid w:val="00E741F0"/>
    <w:rsid w:val="00E748D7"/>
    <w:rsid w:val="00E752F9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46B"/>
    <w:rsid w:val="00E86D42"/>
    <w:rsid w:val="00E90F83"/>
    <w:rsid w:val="00E9205B"/>
    <w:rsid w:val="00E92FFE"/>
    <w:rsid w:val="00E93544"/>
    <w:rsid w:val="00E94119"/>
    <w:rsid w:val="00E94E15"/>
    <w:rsid w:val="00E95645"/>
    <w:rsid w:val="00E961C3"/>
    <w:rsid w:val="00E964DD"/>
    <w:rsid w:val="00E964F9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430D"/>
    <w:rsid w:val="00EC4A4C"/>
    <w:rsid w:val="00EC569F"/>
    <w:rsid w:val="00EC6F11"/>
    <w:rsid w:val="00EC7D57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2686"/>
    <w:rsid w:val="00EE26A0"/>
    <w:rsid w:val="00EE2AE2"/>
    <w:rsid w:val="00EE6EAC"/>
    <w:rsid w:val="00EE6EE2"/>
    <w:rsid w:val="00EE7830"/>
    <w:rsid w:val="00EF0420"/>
    <w:rsid w:val="00EF3EA9"/>
    <w:rsid w:val="00EF438D"/>
    <w:rsid w:val="00EF4C41"/>
    <w:rsid w:val="00EF55A2"/>
    <w:rsid w:val="00EF5721"/>
    <w:rsid w:val="00EF6FE7"/>
    <w:rsid w:val="00F05210"/>
    <w:rsid w:val="00F065E6"/>
    <w:rsid w:val="00F1043A"/>
    <w:rsid w:val="00F10E5F"/>
    <w:rsid w:val="00F123F9"/>
    <w:rsid w:val="00F14FF5"/>
    <w:rsid w:val="00F15ECF"/>
    <w:rsid w:val="00F17C7B"/>
    <w:rsid w:val="00F200CE"/>
    <w:rsid w:val="00F20B48"/>
    <w:rsid w:val="00F234F8"/>
    <w:rsid w:val="00F24C6A"/>
    <w:rsid w:val="00F24FC1"/>
    <w:rsid w:val="00F25C08"/>
    <w:rsid w:val="00F326ED"/>
    <w:rsid w:val="00F3378D"/>
    <w:rsid w:val="00F3461C"/>
    <w:rsid w:val="00F414C4"/>
    <w:rsid w:val="00F43051"/>
    <w:rsid w:val="00F432F5"/>
    <w:rsid w:val="00F45CE3"/>
    <w:rsid w:val="00F46829"/>
    <w:rsid w:val="00F46918"/>
    <w:rsid w:val="00F46DDE"/>
    <w:rsid w:val="00F512D3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56A0"/>
    <w:rsid w:val="00F759BE"/>
    <w:rsid w:val="00F76BDD"/>
    <w:rsid w:val="00F8001B"/>
    <w:rsid w:val="00F8043D"/>
    <w:rsid w:val="00F84E9E"/>
    <w:rsid w:val="00F8599A"/>
    <w:rsid w:val="00F86B2B"/>
    <w:rsid w:val="00F91952"/>
    <w:rsid w:val="00F9233C"/>
    <w:rsid w:val="00F92F9D"/>
    <w:rsid w:val="00F935F0"/>
    <w:rsid w:val="00F9417C"/>
    <w:rsid w:val="00F943C4"/>
    <w:rsid w:val="00F9463D"/>
    <w:rsid w:val="00F94F41"/>
    <w:rsid w:val="00F96B38"/>
    <w:rsid w:val="00F976AD"/>
    <w:rsid w:val="00FA060D"/>
    <w:rsid w:val="00FA09FB"/>
    <w:rsid w:val="00FA1148"/>
    <w:rsid w:val="00FA1C94"/>
    <w:rsid w:val="00FA1F05"/>
    <w:rsid w:val="00FA2564"/>
    <w:rsid w:val="00FA34EB"/>
    <w:rsid w:val="00FA3E7A"/>
    <w:rsid w:val="00FA674C"/>
    <w:rsid w:val="00FB0460"/>
    <w:rsid w:val="00FB2005"/>
    <w:rsid w:val="00FB2F97"/>
    <w:rsid w:val="00FB3D7C"/>
    <w:rsid w:val="00FB3F02"/>
    <w:rsid w:val="00FB44BD"/>
    <w:rsid w:val="00FB456F"/>
    <w:rsid w:val="00FB4579"/>
    <w:rsid w:val="00FB79D6"/>
    <w:rsid w:val="00FC0806"/>
    <w:rsid w:val="00FC12F8"/>
    <w:rsid w:val="00FC2BF9"/>
    <w:rsid w:val="00FC371F"/>
    <w:rsid w:val="00FC3A94"/>
    <w:rsid w:val="00FC4E49"/>
    <w:rsid w:val="00FC51C7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54D"/>
    <w:rsid w:val="00FE1F4C"/>
    <w:rsid w:val="00FE46C5"/>
    <w:rsid w:val="00FE4A7F"/>
    <w:rsid w:val="00FE4AE4"/>
    <w:rsid w:val="00FE4D49"/>
    <w:rsid w:val="00FE5A80"/>
    <w:rsid w:val="00FE747F"/>
    <w:rsid w:val="00FE7C18"/>
    <w:rsid w:val="00FF0E46"/>
    <w:rsid w:val="00FF15A7"/>
    <w:rsid w:val="00FF2B01"/>
    <w:rsid w:val="00FF44D7"/>
    <w:rsid w:val="00FF5C5E"/>
    <w:rsid w:val="00FF69B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4877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52487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24877"/>
    <w:pPr>
      <w:keepNext/>
      <w:keepLines/>
      <w:numPr>
        <w:numId w:val="22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24877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24877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4877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524877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524877"/>
  </w:style>
  <w:style w:type="paragraph" w:styleId="a3">
    <w:name w:val="header"/>
    <w:basedOn w:val="a"/>
    <w:link w:val="a4"/>
    <w:uiPriority w:val="99"/>
    <w:unhideWhenUsed/>
    <w:rsid w:val="005248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24877"/>
  </w:style>
  <w:style w:type="paragraph" w:styleId="a5">
    <w:name w:val="footer"/>
    <w:basedOn w:val="a"/>
    <w:link w:val="a6"/>
    <w:uiPriority w:val="99"/>
    <w:unhideWhenUsed/>
    <w:rsid w:val="005248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24877"/>
  </w:style>
  <w:style w:type="paragraph" w:styleId="a7">
    <w:name w:val="Balloon Text"/>
    <w:basedOn w:val="a"/>
    <w:link w:val="a8"/>
    <w:uiPriority w:val="99"/>
    <w:semiHidden/>
    <w:unhideWhenUsed/>
    <w:rsid w:val="00524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24877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524877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52487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524877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877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524877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524877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524877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524877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524877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524877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5248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rsid w:val="00524877"/>
  </w:style>
  <w:style w:type="character" w:customStyle="1" w:styleId="CodeChar">
    <w:name w:val="Code Char"/>
    <w:basedOn w:val="a0"/>
    <w:link w:val="Code"/>
    <w:rsid w:val="00524877"/>
    <w:rPr>
      <w:rFonts w:ascii="Consolas" w:hAnsi="Consolas"/>
      <w:b/>
      <w:noProof/>
    </w:rPr>
  </w:style>
  <w:style w:type="character" w:styleId="af0">
    <w:name w:val="Emphasis"/>
    <w:basedOn w:val="a0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">
    <w:name w:val="HTML Code"/>
    <w:basedOn w:val="a0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af1">
    <w:name w:val="No Spacing"/>
    <w:uiPriority w:val="1"/>
    <w:qFormat/>
    <w:rsid w:val="009A2E22"/>
    <w:pPr>
      <w:spacing w:after="0" w:line="240" w:lineRule="auto"/>
    </w:pPr>
  </w:style>
  <w:style w:type="character" w:styleId="af2">
    <w:name w:val="Subtle Emphasis"/>
    <w:basedOn w:val="a0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a0"/>
    <w:uiPriority w:val="99"/>
    <w:unhideWhenUsed/>
    <w:rsid w:val="009438EF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1">
    <w:name w:val="HTML стандартен Знак"/>
    <w:basedOn w:val="a0"/>
    <w:link w:val="HTML0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a1"/>
    <w:next w:val="af"/>
    <w:uiPriority w:val="59"/>
    <w:rsid w:val="005248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524877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524877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4877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52487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24877"/>
    <w:pPr>
      <w:keepNext/>
      <w:keepLines/>
      <w:numPr>
        <w:numId w:val="22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24877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24877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4877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524877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524877"/>
  </w:style>
  <w:style w:type="paragraph" w:styleId="a3">
    <w:name w:val="header"/>
    <w:basedOn w:val="a"/>
    <w:link w:val="a4"/>
    <w:uiPriority w:val="99"/>
    <w:unhideWhenUsed/>
    <w:rsid w:val="005248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24877"/>
  </w:style>
  <w:style w:type="paragraph" w:styleId="a5">
    <w:name w:val="footer"/>
    <w:basedOn w:val="a"/>
    <w:link w:val="a6"/>
    <w:uiPriority w:val="99"/>
    <w:unhideWhenUsed/>
    <w:rsid w:val="005248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24877"/>
  </w:style>
  <w:style w:type="paragraph" w:styleId="a7">
    <w:name w:val="Balloon Text"/>
    <w:basedOn w:val="a"/>
    <w:link w:val="a8"/>
    <w:uiPriority w:val="99"/>
    <w:semiHidden/>
    <w:unhideWhenUsed/>
    <w:rsid w:val="00524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24877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524877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52487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524877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877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524877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524877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524877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524877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524877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524877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5248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rsid w:val="00524877"/>
  </w:style>
  <w:style w:type="character" w:customStyle="1" w:styleId="CodeChar">
    <w:name w:val="Code Char"/>
    <w:basedOn w:val="a0"/>
    <w:link w:val="Code"/>
    <w:rsid w:val="00524877"/>
    <w:rPr>
      <w:rFonts w:ascii="Consolas" w:hAnsi="Consolas"/>
      <w:b/>
      <w:noProof/>
    </w:rPr>
  </w:style>
  <w:style w:type="character" w:styleId="af0">
    <w:name w:val="Emphasis"/>
    <w:basedOn w:val="a0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">
    <w:name w:val="HTML Code"/>
    <w:basedOn w:val="a0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af1">
    <w:name w:val="No Spacing"/>
    <w:uiPriority w:val="1"/>
    <w:qFormat/>
    <w:rsid w:val="009A2E22"/>
    <w:pPr>
      <w:spacing w:after="0" w:line="240" w:lineRule="auto"/>
    </w:pPr>
  </w:style>
  <w:style w:type="character" w:styleId="af2">
    <w:name w:val="Subtle Emphasis"/>
    <w:basedOn w:val="a0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a0"/>
    <w:uiPriority w:val="99"/>
    <w:unhideWhenUsed/>
    <w:rsid w:val="009438EF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1">
    <w:name w:val="HTML стандартен Знак"/>
    <w:basedOn w:val="a0"/>
    <w:link w:val="HTML0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a1"/>
    <w:next w:val="af"/>
    <w:uiPriority w:val="59"/>
    <w:rsid w:val="005248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524877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5248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2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1.png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A938E-95D1-43DE-8926-30F34D308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870</TotalTime>
  <Pages>5</Pages>
  <Words>421</Words>
  <Characters>2402</Characters>
  <Application>Microsoft Office Word</Application>
  <DocSecurity>0</DocSecurity>
  <Lines>20</Lines>
  <Paragraphs>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 Exercise for Unity for Mobile Course at SoftUni</vt:lpstr>
      <vt:lpstr>Lab Exercise for Unity for Mobile Course at SoftUni</vt:lpstr>
    </vt:vector>
  </TitlesOfParts>
  <Company>Software University Foundation - http://softuni.org</Company>
  <LinksUpToDate>false</LinksUpToDate>
  <CharactersWithSpaces>2818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Exercise for Unity for Mobile Course at SoftUni</dc:title>
  <dc:subject>Software Technologies</dc:subject>
  <dc:creator>Software University Foundation</dc:creator>
  <cp:keywords>C#, OOP, Unity, Android, Game development, Sofware University, SoftUni, programming, coding, software development, education, training, course</cp:keywords>
  <dc:description>Unity for Mobile @ SoftUni - https://softuni.bg/trainings/1432/unity-for-mobile-september-2016</dc:description>
  <cp:lastModifiedBy>Tanya Staneva</cp:lastModifiedBy>
  <cp:revision>102</cp:revision>
  <cp:lastPrinted>2014-02-12T16:33:00Z</cp:lastPrinted>
  <dcterms:created xsi:type="dcterms:W3CDTF">2017-06-17T19:22:00Z</dcterms:created>
  <dcterms:modified xsi:type="dcterms:W3CDTF">2019-02-01T10:18:00Z</dcterms:modified>
  <cp:category>programming, education, software engineering, software development</cp:category>
</cp:coreProperties>
</file>